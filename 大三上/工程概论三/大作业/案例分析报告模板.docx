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3854"/>
        <w:gridCol w:w="2924"/>
      </w:tblGrid>
      <w:tr w:rsidR="00D427B6" w14:paraId="4774697F" w14:textId="77777777">
        <w:trPr>
          <w:cantSplit/>
          <w:trHeight w:val="342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 w14:paraId="30A938F2" w14:textId="77777777" w:rsidR="00D427B6" w:rsidRDefault="00D427B6">
            <w:pPr>
              <w:snapToGrid w:val="0"/>
              <w:jc w:val="right"/>
              <w:textAlignment w:val="center"/>
              <w:rPr>
                <w:rStyle w:val="aff0"/>
              </w:rPr>
            </w:pP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bottom"/>
          </w:tcPr>
          <w:p w14:paraId="66FA6B69" w14:textId="77777777" w:rsidR="00D427B6" w:rsidRDefault="00D427B6">
            <w:pPr>
              <w:snapToGrid w:val="0"/>
              <w:textAlignment w:val="center"/>
              <w:rPr>
                <w:rStyle w:val="aff0"/>
              </w:rPr>
            </w:pPr>
          </w:p>
        </w:tc>
        <w:tc>
          <w:tcPr>
            <w:tcW w:w="29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790A2" w14:textId="77777777" w:rsidR="00D427B6" w:rsidRDefault="00D427B6">
            <w:pPr>
              <w:snapToGrid w:val="0"/>
              <w:jc w:val="center"/>
              <w:textAlignment w:val="center"/>
              <w:rPr>
                <w:rStyle w:val="aff0"/>
              </w:rPr>
            </w:pPr>
          </w:p>
        </w:tc>
      </w:tr>
      <w:tr w:rsidR="00D427B6" w14:paraId="5A0AC2C7" w14:textId="77777777">
        <w:trPr>
          <w:cantSplit/>
          <w:trHeight w:val="364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 w14:paraId="58001463" w14:textId="77777777" w:rsidR="00D427B6" w:rsidRDefault="00D427B6">
            <w:pPr>
              <w:snapToGrid w:val="0"/>
              <w:jc w:val="right"/>
              <w:textAlignment w:val="center"/>
              <w:rPr>
                <w:rStyle w:val="aff0"/>
              </w:rPr>
            </w:pP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bottom"/>
          </w:tcPr>
          <w:p w14:paraId="161AFF59" w14:textId="77777777" w:rsidR="00D427B6" w:rsidRDefault="00D427B6">
            <w:pPr>
              <w:snapToGrid w:val="0"/>
              <w:textAlignment w:val="center"/>
              <w:rPr>
                <w:rStyle w:val="aff0"/>
              </w:rPr>
            </w:pPr>
          </w:p>
        </w:tc>
        <w:tc>
          <w:tcPr>
            <w:tcW w:w="29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2A398" w14:textId="77777777" w:rsidR="00D427B6" w:rsidRDefault="00D427B6">
            <w:pPr>
              <w:snapToGrid w:val="0"/>
              <w:jc w:val="center"/>
              <w:textAlignment w:val="center"/>
              <w:rPr>
                <w:rStyle w:val="aff0"/>
              </w:rPr>
            </w:pPr>
          </w:p>
        </w:tc>
      </w:tr>
      <w:tr w:rsidR="00D427B6" w14:paraId="170DCF27" w14:textId="77777777">
        <w:trPr>
          <w:cantSplit/>
          <w:trHeight w:val="389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 w14:paraId="69DF2DD9" w14:textId="77777777" w:rsidR="00D427B6" w:rsidRDefault="00D427B6">
            <w:pPr>
              <w:snapToGrid w:val="0"/>
              <w:jc w:val="right"/>
              <w:textAlignment w:val="center"/>
              <w:rPr>
                <w:rStyle w:val="aff0"/>
              </w:rPr>
            </w:pP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bottom"/>
          </w:tcPr>
          <w:p w14:paraId="31EECAB4" w14:textId="77777777" w:rsidR="00D427B6" w:rsidRDefault="00D427B6">
            <w:pPr>
              <w:snapToGrid w:val="0"/>
              <w:textAlignment w:val="center"/>
              <w:rPr>
                <w:rStyle w:val="aff0"/>
              </w:rPr>
            </w:pPr>
          </w:p>
        </w:tc>
        <w:tc>
          <w:tcPr>
            <w:tcW w:w="29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3324F" w14:textId="77777777" w:rsidR="00D427B6" w:rsidRDefault="00D427B6">
            <w:pPr>
              <w:snapToGrid w:val="0"/>
              <w:jc w:val="center"/>
              <w:textAlignment w:val="center"/>
              <w:rPr>
                <w:rStyle w:val="aff0"/>
              </w:rPr>
            </w:pPr>
          </w:p>
        </w:tc>
      </w:tr>
    </w:tbl>
    <w:p w14:paraId="07D0C577" w14:textId="77777777" w:rsidR="00D427B6" w:rsidRDefault="00D427B6">
      <w:pPr>
        <w:snapToGrid w:val="0"/>
        <w:jc w:val="center"/>
        <w:textAlignment w:val="center"/>
        <w:rPr>
          <w:rFonts w:ascii="仿宋_GB2312"/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1"/>
      </w:tblGrid>
      <w:tr w:rsidR="00D427B6" w14:paraId="1B1D683F" w14:textId="77777777">
        <w:trPr>
          <w:cantSplit/>
          <w:trHeight w:val="1585"/>
          <w:jc w:val="center"/>
        </w:trPr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3E9CB17A" w14:textId="77777777" w:rsidR="00D427B6" w:rsidRDefault="00D427B6">
            <w:pPr>
              <w:snapToGrid w:val="0"/>
              <w:jc w:val="center"/>
              <w:textAlignment w:val="center"/>
              <w:rPr>
                <w:rFonts w:ascii="黑体" w:eastAsia="黑体"/>
                <w:sz w:val="30"/>
                <w:szCs w:val="30"/>
              </w:rPr>
            </w:pPr>
          </w:p>
          <w:p w14:paraId="1C515F47" w14:textId="77777777" w:rsidR="00D427B6" w:rsidRDefault="00D427B6">
            <w:pPr>
              <w:snapToGrid w:val="0"/>
              <w:jc w:val="center"/>
              <w:textAlignment w:val="center"/>
              <w:rPr>
                <w:sz w:val="30"/>
                <w:szCs w:val="30"/>
              </w:rPr>
            </w:pPr>
          </w:p>
          <w:p w14:paraId="78C0E4FB" w14:textId="77777777" w:rsidR="00D427B6" w:rsidRDefault="00D427B6">
            <w:pPr>
              <w:snapToGrid w:val="0"/>
              <w:jc w:val="center"/>
              <w:textAlignment w:val="center"/>
              <w:rPr>
                <w:sz w:val="30"/>
                <w:szCs w:val="30"/>
              </w:rPr>
            </w:pPr>
          </w:p>
        </w:tc>
      </w:tr>
      <w:tr w:rsidR="00D427B6" w14:paraId="56FA13D0" w14:textId="77777777">
        <w:trPr>
          <w:cantSplit/>
          <w:trHeight w:val="1168"/>
          <w:jc w:val="center"/>
        </w:trPr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5047D" w14:textId="6045F3B8" w:rsidR="00D427B6" w:rsidRPr="00B71F51" w:rsidRDefault="00B71F51">
            <w:pPr>
              <w:snapToGrid w:val="0"/>
              <w:jc w:val="center"/>
              <w:textAlignment w:val="center"/>
              <w:rPr>
                <w:sz w:val="44"/>
                <w:szCs w:val="44"/>
              </w:rPr>
            </w:pPr>
            <w:r w:rsidRPr="00B71F51">
              <w:rPr>
                <w:rFonts w:ascii="方正小标宋简体" w:eastAsia="方正小标宋简体" w:hAnsi="Courier New" w:cs="方正小标宋简体" w:hint="eastAsia"/>
                <w:kern w:val="2"/>
                <w:sz w:val="44"/>
                <w:szCs w:val="44"/>
              </w:rPr>
              <w:t>XXXX项目的可行性研究报告</w:t>
            </w:r>
          </w:p>
        </w:tc>
      </w:tr>
      <w:tr w:rsidR="00D427B6" w14:paraId="1C8262B6" w14:textId="77777777">
        <w:trPr>
          <w:cantSplit/>
          <w:trHeight w:val="306"/>
          <w:jc w:val="center"/>
        </w:trPr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52D6FBB0" w14:textId="77777777" w:rsidR="00D427B6" w:rsidRPr="000718BB" w:rsidRDefault="00D427B6" w:rsidP="000718BB">
            <w:pPr>
              <w:snapToGrid w:val="0"/>
              <w:textAlignment w:val="center"/>
              <w:rPr>
                <w:color w:val="FF0000"/>
                <w:sz w:val="32"/>
              </w:rPr>
            </w:pPr>
          </w:p>
        </w:tc>
      </w:tr>
      <w:tr w:rsidR="00D427B6" w14:paraId="2AC53AFA" w14:textId="77777777">
        <w:trPr>
          <w:cantSplit/>
          <w:trHeight w:val="862"/>
          <w:jc w:val="center"/>
        </w:trPr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51119671" w14:textId="77777777" w:rsidR="00D427B6" w:rsidRDefault="00D427B6">
            <w:pPr>
              <w:snapToGrid w:val="0"/>
              <w:jc w:val="center"/>
              <w:textAlignment w:val="center"/>
              <w:rPr>
                <w:color w:val="FF0000"/>
                <w:sz w:val="36"/>
                <w:szCs w:val="36"/>
              </w:rPr>
            </w:pPr>
          </w:p>
        </w:tc>
      </w:tr>
      <w:tr w:rsidR="00D427B6" w14:paraId="6A6FC546" w14:textId="77777777">
        <w:trPr>
          <w:cantSplit/>
          <w:trHeight w:val="1493"/>
          <w:jc w:val="center"/>
        </w:trPr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45F0F" w14:textId="595D5F8B" w:rsidR="00B71F51" w:rsidRPr="00B71F51" w:rsidRDefault="00B71F51" w:rsidP="00B71F51">
            <w:pPr>
              <w:snapToGrid w:val="0"/>
              <w:textAlignment w:val="center"/>
              <w:rPr>
                <w:sz w:val="36"/>
                <w:szCs w:val="36"/>
              </w:rPr>
            </w:pPr>
          </w:p>
        </w:tc>
      </w:tr>
      <w:tr w:rsidR="00D427B6" w14:paraId="7B88E6E8" w14:textId="77777777">
        <w:trPr>
          <w:cantSplit/>
          <w:trHeight w:val="301"/>
          <w:jc w:val="center"/>
        </w:trPr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f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6"/>
              <w:gridCol w:w="1836"/>
              <w:gridCol w:w="1836"/>
              <w:gridCol w:w="1837"/>
            </w:tblGrid>
            <w:tr w:rsidR="00B71F51" w:rsidRPr="00B71F51" w14:paraId="5A2D79D1" w14:textId="77777777" w:rsidTr="00B71F51">
              <w:tc>
                <w:tcPr>
                  <w:tcW w:w="1836" w:type="dxa"/>
                </w:tcPr>
                <w:p w14:paraId="77E97D09" w14:textId="262A6574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  <w:r w:rsidRPr="00B71F51">
                    <w:rPr>
                      <w:rFonts w:ascii="黑体" w:eastAsia="黑体" w:hAnsi="黑体" w:hint="eastAsia"/>
                      <w:sz w:val="32"/>
                    </w:rPr>
                    <w:t>学生姓名：</w:t>
                  </w:r>
                </w:p>
              </w:tc>
              <w:tc>
                <w:tcPr>
                  <w:tcW w:w="1836" w:type="dxa"/>
                </w:tcPr>
                <w:p w14:paraId="536EB6A2" w14:textId="77777777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</w:p>
              </w:tc>
              <w:tc>
                <w:tcPr>
                  <w:tcW w:w="1836" w:type="dxa"/>
                </w:tcPr>
                <w:p w14:paraId="59614223" w14:textId="582483B8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  <w:r w:rsidRPr="00B71F51">
                    <w:rPr>
                      <w:rFonts w:ascii="黑体" w:eastAsia="黑体" w:hAnsi="黑体" w:hint="eastAsia"/>
                      <w:sz w:val="32"/>
                    </w:rPr>
                    <w:t>学生学号：</w:t>
                  </w:r>
                </w:p>
              </w:tc>
              <w:tc>
                <w:tcPr>
                  <w:tcW w:w="1837" w:type="dxa"/>
                </w:tcPr>
                <w:p w14:paraId="03331807" w14:textId="77777777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</w:p>
              </w:tc>
            </w:tr>
            <w:tr w:rsidR="00B71F51" w:rsidRPr="00B71F51" w14:paraId="541831A3" w14:textId="77777777" w:rsidTr="00B71F51">
              <w:tc>
                <w:tcPr>
                  <w:tcW w:w="1836" w:type="dxa"/>
                </w:tcPr>
                <w:p w14:paraId="1DA72664" w14:textId="10099386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  <w:r w:rsidRPr="00B71F51">
                    <w:rPr>
                      <w:rFonts w:ascii="黑体" w:eastAsia="黑体" w:hAnsi="黑体" w:hint="eastAsia"/>
                      <w:sz w:val="32"/>
                    </w:rPr>
                    <w:t>学生姓名：</w:t>
                  </w:r>
                </w:p>
              </w:tc>
              <w:tc>
                <w:tcPr>
                  <w:tcW w:w="1836" w:type="dxa"/>
                </w:tcPr>
                <w:p w14:paraId="30787E2E" w14:textId="77777777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</w:p>
              </w:tc>
              <w:tc>
                <w:tcPr>
                  <w:tcW w:w="1836" w:type="dxa"/>
                </w:tcPr>
                <w:p w14:paraId="198D78DD" w14:textId="61715E68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  <w:r w:rsidRPr="00B71F51">
                    <w:rPr>
                      <w:rFonts w:ascii="黑体" w:eastAsia="黑体" w:hAnsi="黑体" w:hint="eastAsia"/>
                      <w:sz w:val="32"/>
                    </w:rPr>
                    <w:t>学生学号：</w:t>
                  </w:r>
                </w:p>
              </w:tc>
              <w:tc>
                <w:tcPr>
                  <w:tcW w:w="1837" w:type="dxa"/>
                </w:tcPr>
                <w:p w14:paraId="63627B11" w14:textId="77777777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</w:p>
              </w:tc>
            </w:tr>
            <w:tr w:rsidR="00B71F51" w:rsidRPr="00B71F51" w14:paraId="3C6BEFB6" w14:textId="77777777" w:rsidTr="00B71F51">
              <w:tc>
                <w:tcPr>
                  <w:tcW w:w="1836" w:type="dxa"/>
                </w:tcPr>
                <w:p w14:paraId="3F351AB9" w14:textId="33E07360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  <w:r w:rsidRPr="00B71F51">
                    <w:rPr>
                      <w:rFonts w:ascii="黑体" w:eastAsia="黑体" w:hAnsi="黑体" w:hint="eastAsia"/>
                      <w:sz w:val="32"/>
                    </w:rPr>
                    <w:t>学生姓名：</w:t>
                  </w:r>
                </w:p>
              </w:tc>
              <w:tc>
                <w:tcPr>
                  <w:tcW w:w="1836" w:type="dxa"/>
                </w:tcPr>
                <w:p w14:paraId="734F033F" w14:textId="77777777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</w:p>
              </w:tc>
              <w:tc>
                <w:tcPr>
                  <w:tcW w:w="1836" w:type="dxa"/>
                </w:tcPr>
                <w:p w14:paraId="393C7223" w14:textId="2763F019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  <w:r w:rsidRPr="00B71F51">
                    <w:rPr>
                      <w:rFonts w:ascii="黑体" w:eastAsia="黑体" w:hAnsi="黑体" w:hint="eastAsia"/>
                      <w:sz w:val="32"/>
                    </w:rPr>
                    <w:t>学生学号：</w:t>
                  </w:r>
                </w:p>
              </w:tc>
              <w:tc>
                <w:tcPr>
                  <w:tcW w:w="1837" w:type="dxa"/>
                </w:tcPr>
                <w:p w14:paraId="5EF37211" w14:textId="77777777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</w:p>
              </w:tc>
            </w:tr>
            <w:tr w:rsidR="00B71F51" w:rsidRPr="00B71F51" w14:paraId="019F0623" w14:textId="77777777" w:rsidTr="00B71F51">
              <w:tc>
                <w:tcPr>
                  <w:tcW w:w="1836" w:type="dxa"/>
                </w:tcPr>
                <w:p w14:paraId="13D7E46C" w14:textId="30558A54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  <w:r w:rsidRPr="00B71F51">
                    <w:rPr>
                      <w:rFonts w:ascii="黑体" w:eastAsia="黑体" w:hAnsi="黑体" w:hint="eastAsia"/>
                      <w:sz w:val="32"/>
                    </w:rPr>
                    <w:t>学生姓名：</w:t>
                  </w:r>
                </w:p>
              </w:tc>
              <w:tc>
                <w:tcPr>
                  <w:tcW w:w="1836" w:type="dxa"/>
                </w:tcPr>
                <w:p w14:paraId="5C62CBC3" w14:textId="77777777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</w:p>
              </w:tc>
              <w:tc>
                <w:tcPr>
                  <w:tcW w:w="1836" w:type="dxa"/>
                </w:tcPr>
                <w:p w14:paraId="552FF173" w14:textId="416F9586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  <w:r w:rsidRPr="00B71F51">
                    <w:rPr>
                      <w:rFonts w:ascii="黑体" w:eastAsia="黑体" w:hAnsi="黑体" w:hint="eastAsia"/>
                      <w:sz w:val="32"/>
                    </w:rPr>
                    <w:t>学生学号：</w:t>
                  </w:r>
                </w:p>
              </w:tc>
              <w:tc>
                <w:tcPr>
                  <w:tcW w:w="1837" w:type="dxa"/>
                </w:tcPr>
                <w:p w14:paraId="2B4E9B0D" w14:textId="77777777" w:rsidR="00B71F51" w:rsidRPr="00B71F51" w:rsidRDefault="00B71F51" w:rsidP="00B71F51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黑体" w:eastAsia="黑体" w:hAnsi="黑体"/>
                      <w:sz w:val="32"/>
                    </w:rPr>
                  </w:pPr>
                </w:p>
              </w:tc>
            </w:tr>
          </w:tbl>
          <w:p w14:paraId="5CEFEDF6" w14:textId="2C8E7198" w:rsidR="00B71F51" w:rsidRPr="00B71F51" w:rsidRDefault="00B71F51" w:rsidP="00B71F51">
            <w:pPr>
              <w:snapToGrid w:val="0"/>
              <w:jc w:val="center"/>
              <w:textAlignment w:val="center"/>
              <w:rPr>
                <w:sz w:val="32"/>
              </w:rPr>
            </w:pPr>
          </w:p>
        </w:tc>
      </w:tr>
      <w:tr w:rsidR="00B71F51" w14:paraId="78E9F3C1" w14:textId="77777777">
        <w:trPr>
          <w:cantSplit/>
          <w:trHeight w:val="301"/>
          <w:jc w:val="center"/>
        </w:trPr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245EF68A" w14:textId="77777777" w:rsidR="00B71F51" w:rsidRDefault="00B71F51" w:rsidP="00B71F51">
            <w:pPr>
              <w:snapToGrid w:val="0"/>
              <w:spacing w:line="360" w:lineRule="auto"/>
              <w:jc w:val="center"/>
              <w:textAlignment w:val="center"/>
              <w:rPr>
                <w:rFonts w:ascii="黑体" w:eastAsia="黑体" w:hAnsi="黑体"/>
                <w:sz w:val="32"/>
              </w:rPr>
            </w:pPr>
          </w:p>
          <w:p w14:paraId="1FE8A90F" w14:textId="77777777" w:rsidR="00B71F51" w:rsidRDefault="00B71F51" w:rsidP="00B71F51">
            <w:pPr>
              <w:snapToGrid w:val="0"/>
              <w:spacing w:line="360" w:lineRule="auto"/>
              <w:jc w:val="center"/>
              <w:textAlignment w:val="center"/>
              <w:rPr>
                <w:rFonts w:ascii="黑体" w:eastAsia="黑体" w:hAnsi="黑体"/>
                <w:sz w:val="32"/>
              </w:rPr>
            </w:pPr>
          </w:p>
          <w:p w14:paraId="157C9CEA" w14:textId="77777777" w:rsidR="00B71F51" w:rsidRDefault="00B71F51" w:rsidP="00B71F51">
            <w:pPr>
              <w:snapToGrid w:val="0"/>
              <w:spacing w:line="360" w:lineRule="auto"/>
              <w:jc w:val="center"/>
              <w:textAlignment w:val="center"/>
              <w:rPr>
                <w:rFonts w:ascii="黑体" w:eastAsia="黑体" w:hAnsi="黑体"/>
                <w:sz w:val="32"/>
              </w:rPr>
            </w:pPr>
          </w:p>
          <w:p w14:paraId="5412BC8A" w14:textId="77777777" w:rsidR="00B71F51" w:rsidRDefault="00B71F51" w:rsidP="00B71F51">
            <w:pPr>
              <w:snapToGrid w:val="0"/>
              <w:spacing w:line="360" w:lineRule="auto"/>
              <w:jc w:val="center"/>
              <w:textAlignment w:val="center"/>
              <w:rPr>
                <w:rFonts w:ascii="黑体" w:eastAsia="黑体" w:hAnsi="黑体"/>
                <w:sz w:val="32"/>
              </w:rPr>
            </w:pPr>
          </w:p>
          <w:p w14:paraId="0AE634E7" w14:textId="77777777" w:rsidR="00B71F51" w:rsidRDefault="00B71F51" w:rsidP="00B71F51">
            <w:pPr>
              <w:snapToGrid w:val="0"/>
              <w:spacing w:line="360" w:lineRule="auto"/>
              <w:jc w:val="center"/>
              <w:textAlignment w:val="center"/>
              <w:rPr>
                <w:rFonts w:ascii="黑体" w:eastAsia="黑体" w:hAnsi="黑体"/>
                <w:sz w:val="32"/>
              </w:rPr>
            </w:pPr>
          </w:p>
          <w:p w14:paraId="3AA4B926" w14:textId="77777777" w:rsidR="00B71F51" w:rsidRPr="00B71F51" w:rsidRDefault="00B71F51" w:rsidP="00B71F51">
            <w:pPr>
              <w:snapToGrid w:val="0"/>
              <w:spacing w:line="360" w:lineRule="auto"/>
              <w:jc w:val="center"/>
              <w:textAlignment w:val="center"/>
              <w:rPr>
                <w:rFonts w:ascii="黑体" w:eastAsia="黑体" w:hAnsi="黑体"/>
                <w:sz w:val="28"/>
                <w:szCs w:val="20"/>
              </w:rPr>
            </w:pPr>
            <w:r w:rsidRPr="00B71F51">
              <w:rPr>
                <w:rFonts w:ascii="黑体" w:eastAsia="黑体" w:hAnsi="黑体" w:hint="eastAsia"/>
                <w:sz w:val="28"/>
                <w:szCs w:val="20"/>
              </w:rPr>
              <w:t>西安电子科技大学</w:t>
            </w:r>
          </w:p>
          <w:p w14:paraId="027C62E1" w14:textId="3801E09D" w:rsidR="00B71F51" w:rsidRPr="00B71F51" w:rsidRDefault="00B71F51" w:rsidP="00B71F51">
            <w:pPr>
              <w:snapToGrid w:val="0"/>
              <w:spacing w:line="360" w:lineRule="auto"/>
              <w:jc w:val="center"/>
              <w:textAlignment w:val="center"/>
              <w:rPr>
                <w:rFonts w:ascii="黑体" w:eastAsia="黑体" w:hAnsi="黑体"/>
                <w:sz w:val="32"/>
              </w:rPr>
            </w:pPr>
            <w:r w:rsidRPr="00B71F51">
              <w:rPr>
                <w:rFonts w:ascii="黑体" w:eastAsia="黑体" w:hAnsi="黑体" w:hint="eastAsia"/>
                <w:sz w:val="28"/>
                <w:szCs w:val="20"/>
              </w:rPr>
              <w:t>2</w:t>
            </w:r>
            <w:r w:rsidRPr="00B71F51">
              <w:rPr>
                <w:rFonts w:ascii="黑体" w:eastAsia="黑体" w:hAnsi="黑体"/>
                <w:sz w:val="28"/>
                <w:szCs w:val="20"/>
              </w:rPr>
              <w:t>023</w:t>
            </w:r>
            <w:r w:rsidRPr="00B71F51">
              <w:rPr>
                <w:rFonts w:ascii="黑体" w:eastAsia="黑体" w:hAnsi="黑体" w:hint="eastAsia"/>
                <w:sz w:val="28"/>
                <w:szCs w:val="20"/>
              </w:rPr>
              <w:t>年1</w:t>
            </w:r>
            <w:r w:rsidRPr="00B71F51">
              <w:rPr>
                <w:rFonts w:ascii="黑体" w:eastAsia="黑体" w:hAnsi="黑体"/>
                <w:sz w:val="28"/>
                <w:szCs w:val="20"/>
              </w:rPr>
              <w:t>0</w:t>
            </w:r>
            <w:r w:rsidRPr="00B71F51">
              <w:rPr>
                <w:rFonts w:ascii="黑体" w:eastAsia="黑体" w:hAnsi="黑体" w:hint="eastAsia"/>
                <w:sz w:val="28"/>
                <w:szCs w:val="20"/>
              </w:rPr>
              <w:t>月</w:t>
            </w:r>
          </w:p>
        </w:tc>
      </w:tr>
    </w:tbl>
    <w:p w14:paraId="6BDD8B5C" w14:textId="77777777" w:rsidR="00D427B6" w:rsidRDefault="00D427B6">
      <w:pPr>
        <w:jc w:val="center"/>
        <w:textAlignment w:val="center"/>
        <w:rPr>
          <w:rFonts w:ascii="仿宋_GB2312"/>
          <w:b/>
          <w:sz w:val="28"/>
          <w:szCs w:val="28"/>
        </w:rPr>
        <w:sectPr w:rsidR="00D427B6">
          <w:pgSz w:w="11906" w:h="16838"/>
          <w:pgMar w:top="1701" w:right="1582" w:bottom="1246" w:left="1729" w:header="851" w:footer="992" w:gutter="289"/>
          <w:pgNumType w:start="1"/>
          <w:cols w:space="720"/>
          <w:docGrid w:type="lines" w:linePitch="312"/>
        </w:sectPr>
      </w:pPr>
    </w:p>
    <w:p w14:paraId="2D382AA8" w14:textId="77777777" w:rsidR="00D427B6" w:rsidRDefault="00D427B6">
      <w:pPr>
        <w:jc w:val="center"/>
        <w:textAlignment w:val="center"/>
        <w:rPr>
          <w:rFonts w:ascii="仿宋_GB2312"/>
          <w:b/>
          <w:sz w:val="28"/>
          <w:szCs w:val="28"/>
        </w:rPr>
        <w:sectPr w:rsidR="00D427B6">
          <w:pgSz w:w="11906" w:h="16838"/>
          <w:pgMar w:top="1701" w:right="1582" w:bottom="1246" w:left="1729" w:header="851" w:footer="992" w:gutter="289"/>
          <w:pgNumType w:start="1"/>
          <w:cols w:space="720"/>
          <w:docGrid w:type="lines" w:linePitch="312"/>
        </w:sectPr>
      </w:pPr>
    </w:p>
    <w:p w14:paraId="5EC93324" w14:textId="77777777" w:rsidR="00D427B6" w:rsidRPr="00555F03" w:rsidRDefault="00D427B6">
      <w:pPr>
        <w:pStyle w:val="17GF"/>
        <w:textAlignment w:val="center"/>
        <w:rPr>
          <w:rStyle w:val="afe"/>
          <w:rFonts w:ascii="方正小标宋简体" w:eastAsia="方正小标宋简体" w:hAnsi="Courier New" w:cs="方正小标宋简体"/>
          <w:noProof/>
          <w:color w:val="auto"/>
          <w:sz w:val="21"/>
          <w:szCs w:val="21"/>
          <w:u w:val="none"/>
        </w:rPr>
      </w:pPr>
      <w:bookmarkStart w:id="0" w:name="startArticle"/>
      <w:bookmarkEnd w:id="0"/>
      <w:r w:rsidRPr="00555F03">
        <w:rPr>
          <w:rStyle w:val="afe"/>
          <w:rFonts w:ascii="方正小标宋简体" w:eastAsia="方正小标宋简体" w:hAnsi="Courier New" w:cs="方正小标宋简体" w:hint="eastAsia"/>
          <w:noProof/>
          <w:color w:val="auto"/>
          <w:sz w:val="21"/>
          <w:szCs w:val="21"/>
          <w:u w:val="none"/>
        </w:rPr>
        <w:lastRenderedPageBreak/>
        <w:t>目    次</w:t>
      </w:r>
    </w:p>
    <w:p w14:paraId="4E527D52" w14:textId="3C51BDF9" w:rsidR="009B161C" w:rsidRDefault="00D427B6">
      <w:pPr>
        <w:pStyle w:val="TOC1"/>
        <w:tabs>
          <w:tab w:val="left" w:pos="126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TOC \o "1-3" \h \z \u </w:instrText>
      </w:r>
      <w:r>
        <w:rPr>
          <w:rFonts w:ascii="宋体" w:hAnsi="宋体"/>
          <w:sz w:val="24"/>
          <w:szCs w:val="24"/>
        </w:rPr>
        <w:fldChar w:fldCharType="separate"/>
      </w:r>
      <w:hyperlink w:anchor="_Toc149128043" w:history="1">
        <w:r w:rsidR="009B161C" w:rsidRPr="00343DFA">
          <w:rPr>
            <w:rStyle w:val="afe"/>
            <w:rFonts w:eastAsia="方正小标宋简体"/>
            <w:noProof/>
          </w:rPr>
          <w:t>一、</w:t>
        </w:r>
        <w:r w:rsidR="009B161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9B161C" w:rsidRPr="00343DFA">
          <w:rPr>
            <w:rStyle w:val="afe"/>
            <w:rFonts w:ascii="方正小标宋简体" w:eastAsia="方正小标宋简体" w:hAnsi="Courier New" w:cs="方正小标宋简体"/>
            <w:noProof/>
          </w:rPr>
          <w:t>概述</w:t>
        </w:r>
        <w:r w:rsidR="009B161C">
          <w:rPr>
            <w:noProof/>
            <w:webHidden/>
          </w:rPr>
          <w:tab/>
        </w:r>
        <w:r w:rsidR="009B161C">
          <w:rPr>
            <w:noProof/>
            <w:webHidden/>
          </w:rPr>
          <w:fldChar w:fldCharType="begin"/>
        </w:r>
        <w:r w:rsidR="009B161C">
          <w:rPr>
            <w:noProof/>
            <w:webHidden/>
          </w:rPr>
          <w:instrText xml:space="preserve"> PAGEREF _Toc149128043 \h </w:instrText>
        </w:r>
        <w:r w:rsidR="009B161C">
          <w:rPr>
            <w:noProof/>
            <w:webHidden/>
          </w:rPr>
        </w:r>
        <w:r w:rsidR="009B161C">
          <w:rPr>
            <w:noProof/>
            <w:webHidden/>
          </w:rPr>
          <w:fldChar w:fldCharType="separate"/>
        </w:r>
        <w:r w:rsidR="009B161C">
          <w:rPr>
            <w:noProof/>
            <w:webHidden/>
          </w:rPr>
          <w:t>1</w:t>
        </w:r>
        <w:r w:rsidR="009B161C">
          <w:rPr>
            <w:noProof/>
            <w:webHidden/>
          </w:rPr>
          <w:fldChar w:fldCharType="end"/>
        </w:r>
      </w:hyperlink>
    </w:p>
    <w:p w14:paraId="4D9E8177" w14:textId="0087DB2A" w:rsidR="009B161C" w:rsidRDefault="00D66877">
      <w:pPr>
        <w:pStyle w:val="TOC1"/>
        <w:tabs>
          <w:tab w:val="left" w:pos="126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49128044" w:history="1">
        <w:r w:rsidR="009B161C" w:rsidRPr="00343DFA">
          <w:rPr>
            <w:rStyle w:val="afe"/>
            <w:rFonts w:eastAsia="方正小标宋简体"/>
            <w:noProof/>
          </w:rPr>
          <w:t>二、</w:t>
        </w:r>
        <w:r w:rsidR="009B161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9B161C" w:rsidRPr="00343DFA">
          <w:rPr>
            <w:rStyle w:val="afe"/>
            <w:rFonts w:eastAsia="方正小标宋简体"/>
            <w:noProof/>
          </w:rPr>
          <w:t>必要性分析</w:t>
        </w:r>
        <w:r w:rsidR="009B161C">
          <w:rPr>
            <w:noProof/>
            <w:webHidden/>
          </w:rPr>
          <w:tab/>
        </w:r>
        <w:r w:rsidR="009B161C">
          <w:rPr>
            <w:noProof/>
            <w:webHidden/>
          </w:rPr>
          <w:fldChar w:fldCharType="begin"/>
        </w:r>
        <w:r w:rsidR="009B161C">
          <w:rPr>
            <w:noProof/>
            <w:webHidden/>
          </w:rPr>
          <w:instrText xml:space="preserve"> PAGEREF _Toc149128044 \h </w:instrText>
        </w:r>
        <w:r w:rsidR="009B161C">
          <w:rPr>
            <w:noProof/>
            <w:webHidden/>
          </w:rPr>
        </w:r>
        <w:r w:rsidR="009B161C">
          <w:rPr>
            <w:noProof/>
            <w:webHidden/>
          </w:rPr>
          <w:fldChar w:fldCharType="separate"/>
        </w:r>
        <w:r w:rsidR="009B161C">
          <w:rPr>
            <w:noProof/>
            <w:webHidden/>
          </w:rPr>
          <w:t>1</w:t>
        </w:r>
        <w:r w:rsidR="009B161C">
          <w:rPr>
            <w:noProof/>
            <w:webHidden/>
          </w:rPr>
          <w:fldChar w:fldCharType="end"/>
        </w:r>
      </w:hyperlink>
    </w:p>
    <w:p w14:paraId="54D9816E" w14:textId="4A034204" w:rsidR="009B161C" w:rsidRDefault="00D66877">
      <w:pPr>
        <w:pStyle w:val="TOC1"/>
        <w:tabs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49128045" w:history="1">
        <w:r w:rsidR="009B161C" w:rsidRPr="00343DFA">
          <w:rPr>
            <w:rStyle w:val="afe"/>
            <w:rFonts w:eastAsia="方正小标宋简体"/>
            <w:noProof/>
          </w:rPr>
          <w:t>三、投资估算与资金筹措</w:t>
        </w:r>
        <w:r w:rsidR="009B161C">
          <w:rPr>
            <w:noProof/>
            <w:webHidden/>
          </w:rPr>
          <w:tab/>
        </w:r>
        <w:r w:rsidR="009B161C">
          <w:rPr>
            <w:noProof/>
            <w:webHidden/>
          </w:rPr>
          <w:fldChar w:fldCharType="begin"/>
        </w:r>
        <w:r w:rsidR="009B161C">
          <w:rPr>
            <w:noProof/>
            <w:webHidden/>
          </w:rPr>
          <w:instrText xml:space="preserve"> PAGEREF _Toc149128045 \h </w:instrText>
        </w:r>
        <w:r w:rsidR="009B161C">
          <w:rPr>
            <w:noProof/>
            <w:webHidden/>
          </w:rPr>
        </w:r>
        <w:r w:rsidR="009B161C">
          <w:rPr>
            <w:noProof/>
            <w:webHidden/>
          </w:rPr>
          <w:fldChar w:fldCharType="separate"/>
        </w:r>
        <w:r w:rsidR="009B161C">
          <w:rPr>
            <w:noProof/>
            <w:webHidden/>
          </w:rPr>
          <w:t>1</w:t>
        </w:r>
        <w:r w:rsidR="009B161C">
          <w:rPr>
            <w:noProof/>
            <w:webHidden/>
          </w:rPr>
          <w:fldChar w:fldCharType="end"/>
        </w:r>
      </w:hyperlink>
    </w:p>
    <w:p w14:paraId="37473293" w14:textId="26364D51" w:rsidR="009B161C" w:rsidRDefault="00D66877">
      <w:pPr>
        <w:pStyle w:val="TOC1"/>
        <w:tabs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49128046" w:history="1">
        <w:r w:rsidR="009B161C" w:rsidRPr="00343DFA">
          <w:rPr>
            <w:rStyle w:val="afe"/>
            <w:rFonts w:eastAsia="方正小标宋简体"/>
            <w:noProof/>
          </w:rPr>
          <w:t>四、效益与费用估计</w:t>
        </w:r>
        <w:r w:rsidR="009B161C">
          <w:rPr>
            <w:noProof/>
            <w:webHidden/>
          </w:rPr>
          <w:tab/>
        </w:r>
        <w:r w:rsidR="009B161C">
          <w:rPr>
            <w:noProof/>
            <w:webHidden/>
          </w:rPr>
          <w:fldChar w:fldCharType="begin"/>
        </w:r>
        <w:r w:rsidR="009B161C">
          <w:rPr>
            <w:noProof/>
            <w:webHidden/>
          </w:rPr>
          <w:instrText xml:space="preserve"> PAGEREF _Toc149128046 \h </w:instrText>
        </w:r>
        <w:r w:rsidR="009B161C">
          <w:rPr>
            <w:noProof/>
            <w:webHidden/>
          </w:rPr>
        </w:r>
        <w:r w:rsidR="009B161C">
          <w:rPr>
            <w:noProof/>
            <w:webHidden/>
          </w:rPr>
          <w:fldChar w:fldCharType="separate"/>
        </w:r>
        <w:r w:rsidR="009B161C">
          <w:rPr>
            <w:noProof/>
            <w:webHidden/>
          </w:rPr>
          <w:t>1</w:t>
        </w:r>
        <w:r w:rsidR="009B161C">
          <w:rPr>
            <w:noProof/>
            <w:webHidden/>
          </w:rPr>
          <w:fldChar w:fldCharType="end"/>
        </w:r>
      </w:hyperlink>
    </w:p>
    <w:p w14:paraId="416C1488" w14:textId="2CC11677" w:rsidR="009B161C" w:rsidRDefault="00D66877">
      <w:pPr>
        <w:pStyle w:val="TOC1"/>
        <w:tabs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49128047" w:history="1">
        <w:r w:rsidR="009B161C" w:rsidRPr="00343DFA">
          <w:rPr>
            <w:rStyle w:val="afe"/>
            <w:rFonts w:eastAsia="方正小标宋简体"/>
            <w:noProof/>
          </w:rPr>
          <w:t>五、财务评价</w:t>
        </w:r>
        <w:r w:rsidR="009B161C">
          <w:rPr>
            <w:noProof/>
            <w:webHidden/>
          </w:rPr>
          <w:tab/>
        </w:r>
        <w:r w:rsidR="009B161C">
          <w:rPr>
            <w:noProof/>
            <w:webHidden/>
          </w:rPr>
          <w:fldChar w:fldCharType="begin"/>
        </w:r>
        <w:r w:rsidR="009B161C">
          <w:rPr>
            <w:noProof/>
            <w:webHidden/>
          </w:rPr>
          <w:instrText xml:space="preserve"> PAGEREF _Toc149128047 \h </w:instrText>
        </w:r>
        <w:r w:rsidR="009B161C">
          <w:rPr>
            <w:noProof/>
            <w:webHidden/>
          </w:rPr>
        </w:r>
        <w:r w:rsidR="009B161C">
          <w:rPr>
            <w:noProof/>
            <w:webHidden/>
          </w:rPr>
          <w:fldChar w:fldCharType="separate"/>
        </w:r>
        <w:r w:rsidR="009B161C">
          <w:rPr>
            <w:noProof/>
            <w:webHidden/>
          </w:rPr>
          <w:t>1</w:t>
        </w:r>
        <w:r w:rsidR="009B161C">
          <w:rPr>
            <w:noProof/>
            <w:webHidden/>
          </w:rPr>
          <w:fldChar w:fldCharType="end"/>
        </w:r>
      </w:hyperlink>
    </w:p>
    <w:p w14:paraId="6A5C8B28" w14:textId="5A9C47F9" w:rsidR="009B161C" w:rsidRDefault="00D66877">
      <w:pPr>
        <w:pStyle w:val="TOC1"/>
        <w:tabs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49128048" w:history="1">
        <w:r w:rsidR="009B161C" w:rsidRPr="00343DFA">
          <w:rPr>
            <w:rStyle w:val="afe"/>
            <w:rFonts w:eastAsia="方正小标宋简体"/>
            <w:noProof/>
          </w:rPr>
          <w:t>六、不确定性分析</w:t>
        </w:r>
        <w:r w:rsidR="009B161C">
          <w:rPr>
            <w:noProof/>
            <w:webHidden/>
          </w:rPr>
          <w:tab/>
        </w:r>
        <w:r w:rsidR="009B161C">
          <w:rPr>
            <w:noProof/>
            <w:webHidden/>
          </w:rPr>
          <w:fldChar w:fldCharType="begin"/>
        </w:r>
        <w:r w:rsidR="009B161C">
          <w:rPr>
            <w:noProof/>
            <w:webHidden/>
          </w:rPr>
          <w:instrText xml:space="preserve"> PAGEREF _Toc149128048 \h </w:instrText>
        </w:r>
        <w:r w:rsidR="009B161C">
          <w:rPr>
            <w:noProof/>
            <w:webHidden/>
          </w:rPr>
        </w:r>
        <w:r w:rsidR="009B161C">
          <w:rPr>
            <w:noProof/>
            <w:webHidden/>
          </w:rPr>
          <w:fldChar w:fldCharType="separate"/>
        </w:r>
        <w:r w:rsidR="009B161C">
          <w:rPr>
            <w:noProof/>
            <w:webHidden/>
          </w:rPr>
          <w:t>1</w:t>
        </w:r>
        <w:r w:rsidR="009B161C">
          <w:rPr>
            <w:noProof/>
            <w:webHidden/>
          </w:rPr>
          <w:fldChar w:fldCharType="end"/>
        </w:r>
      </w:hyperlink>
    </w:p>
    <w:p w14:paraId="7B5370FE" w14:textId="291BB25B" w:rsidR="009B161C" w:rsidRDefault="00D66877">
      <w:pPr>
        <w:pStyle w:val="TOC1"/>
        <w:tabs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49128049" w:history="1">
        <w:r w:rsidR="009B161C" w:rsidRPr="00343DFA">
          <w:rPr>
            <w:rStyle w:val="afe"/>
            <w:rFonts w:eastAsia="方正小标宋简体"/>
            <w:noProof/>
          </w:rPr>
          <w:t>七、结论</w:t>
        </w:r>
        <w:r w:rsidR="009B161C">
          <w:rPr>
            <w:noProof/>
            <w:webHidden/>
          </w:rPr>
          <w:tab/>
        </w:r>
        <w:r w:rsidR="009B161C">
          <w:rPr>
            <w:noProof/>
            <w:webHidden/>
          </w:rPr>
          <w:fldChar w:fldCharType="begin"/>
        </w:r>
        <w:r w:rsidR="009B161C">
          <w:rPr>
            <w:noProof/>
            <w:webHidden/>
          </w:rPr>
          <w:instrText xml:space="preserve"> PAGEREF _Toc149128049 \h </w:instrText>
        </w:r>
        <w:r w:rsidR="009B161C">
          <w:rPr>
            <w:noProof/>
            <w:webHidden/>
          </w:rPr>
        </w:r>
        <w:r w:rsidR="009B161C">
          <w:rPr>
            <w:noProof/>
            <w:webHidden/>
          </w:rPr>
          <w:fldChar w:fldCharType="separate"/>
        </w:r>
        <w:r w:rsidR="009B161C">
          <w:rPr>
            <w:noProof/>
            <w:webHidden/>
          </w:rPr>
          <w:t>1</w:t>
        </w:r>
        <w:r w:rsidR="009B161C">
          <w:rPr>
            <w:noProof/>
            <w:webHidden/>
          </w:rPr>
          <w:fldChar w:fldCharType="end"/>
        </w:r>
      </w:hyperlink>
    </w:p>
    <w:p w14:paraId="5CAE14FF" w14:textId="4B22BCF4" w:rsidR="00D427B6" w:rsidRDefault="00D427B6">
      <w:pPr>
        <w:textAlignment w:val="center"/>
      </w:pPr>
      <w:r>
        <w:rPr>
          <w:rFonts w:ascii="宋体" w:hAnsi="宋体"/>
          <w:sz w:val="24"/>
          <w:szCs w:val="24"/>
        </w:rPr>
        <w:fldChar w:fldCharType="end"/>
      </w:r>
    </w:p>
    <w:p w14:paraId="1D686F4D" w14:textId="53E5EC36" w:rsidR="00D427B6" w:rsidRDefault="00D427B6">
      <w:pPr>
        <w:spacing w:line="276" w:lineRule="auto"/>
        <w:textAlignment w:val="center"/>
        <w:rPr>
          <w:sz w:val="22"/>
          <w:szCs w:val="22"/>
        </w:rPr>
      </w:pPr>
    </w:p>
    <w:p w14:paraId="36A3B147" w14:textId="40D4CC95" w:rsidR="000718BB" w:rsidRDefault="000718BB">
      <w:pPr>
        <w:spacing w:line="276" w:lineRule="auto"/>
        <w:textAlignment w:val="center"/>
        <w:rPr>
          <w:sz w:val="22"/>
          <w:szCs w:val="22"/>
        </w:rPr>
      </w:pPr>
    </w:p>
    <w:p w14:paraId="3EB93729" w14:textId="77777777" w:rsidR="000718BB" w:rsidRDefault="000718BB">
      <w:pPr>
        <w:spacing w:line="276" w:lineRule="auto"/>
        <w:textAlignment w:val="center"/>
        <w:rPr>
          <w:sz w:val="22"/>
          <w:szCs w:val="22"/>
        </w:rPr>
      </w:pPr>
    </w:p>
    <w:p w14:paraId="62E235DF" w14:textId="77777777" w:rsidR="00D427B6" w:rsidRDefault="00D427B6">
      <w:pPr>
        <w:tabs>
          <w:tab w:val="left" w:pos="3969"/>
        </w:tabs>
        <w:spacing w:line="360" w:lineRule="exact"/>
        <w:rPr>
          <w:rFonts w:ascii="宋体" w:hAnsi="宋体"/>
          <w:szCs w:val="24"/>
        </w:rPr>
      </w:pPr>
    </w:p>
    <w:p w14:paraId="1B39A180" w14:textId="77777777" w:rsidR="00D427B6" w:rsidRDefault="00D427B6">
      <w:pPr>
        <w:tabs>
          <w:tab w:val="left" w:pos="3969"/>
        </w:tabs>
        <w:spacing w:line="360" w:lineRule="exact"/>
        <w:rPr>
          <w:rFonts w:ascii="宋体" w:hAnsi="宋体"/>
          <w:szCs w:val="24"/>
        </w:rPr>
      </w:pPr>
    </w:p>
    <w:p w14:paraId="0CF57E26" w14:textId="77777777" w:rsidR="00D427B6" w:rsidRDefault="00D427B6">
      <w:pPr>
        <w:tabs>
          <w:tab w:val="left" w:pos="3969"/>
        </w:tabs>
        <w:spacing w:line="360" w:lineRule="exact"/>
        <w:rPr>
          <w:rFonts w:ascii="宋体" w:hAnsi="宋体"/>
          <w:szCs w:val="24"/>
        </w:rPr>
      </w:pPr>
    </w:p>
    <w:p w14:paraId="40F538B1" w14:textId="77777777" w:rsidR="00D427B6" w:rsidRDefault="00D427B6">
      <w:pPr>
        <w:tabs>
          <w:tab w:val="left" w:pos="3969"/>
        </w:tabs>
        <w:spacing w:line="360" w:lineRule="exact"/>
        <w:rPr>
          <w:rFonts w:ascii="宋体" w:hAnsi="宋体"/>
          <w:szCs w:val="24"/>
        </w:rPr>
      </w:pPr>
    </w:p>
    <w:p w14:paraId="1A8CC3AE" w14:textId="77777777" w:rsidR="00D427B6" w:rsidRDefault="00D427B6">
      <w:pPr>
        <w:widowControl w:val="0"/>
        <w:tabs>
          <w:tab w:val="left" w:pos="3969"/>
        </w:tabs>
        <w:adjustRightInd/>
        <w:spacing w:line="360" w:lineRule="exact"/>
        <w:jc w:val="center"/>
        <w:textAlignment w:val="auto"/>
        <w:rPr>
          <w:b/>
        </w:rPr>
        <w:sectPr w:rsidR="00D427B6">
          <w:headerReference w:type="even" r:id="rId8"/>
          <w:footerReference w:type="default" r:id="rId9"/>
          <w:pgSz w:w="11909" w:h="16834"/>
          <w:pgMar w:top="1871" w:right="1582" w:bottom="2019" w:left="1729" w:header="720" w:footer="1418" w:gutter="289"/>
          <w:pgNumType w:fmt="upperRoman" w:start="1"/>
          <w:cols w:space="720"/>
          <w:docGrid w:linePitch="19"/>
        </w:sectPr>
      </w:pPr>
      <w:r>
        <w:rPr>
          <w:rFonts w:ascii="黑体" w:eastAsia="黑体" w:hAnsi="黑体"/>
          <w:kern w:val="2"/>
          <w:sz w:val="28"/>
          <w:szCs w:val="28"/>
        </w:rPr>
        <w:br w:type="page"/>
      </w:r>
      <w:bookmarkStart w:id="1" w:name="_Toc517879421"/>
      <w:bookmarkStart w:id="2" w:name="_Toc499060506"/>
    </w:p>
    <w:p w14:paraId="6CE69254" w14:textId="6F5B86D7" w:rsidR="00B71F51" w:rsidRDefault="00B71F51" w:rsidP="00B71F51">
      <w:pPr>
        <w:pStyle w:val="1"/>
        <w:keepNext/>
        <w:keepLines/>
        <w:widowControl w:val="0"/>
        <w:numPr>
          <w:ilvl w:val="0"/>
          <w:numId w:val="2"/>
        </w:numPr>
        <w:adjustRightInd/>
        <w:spacing w:before="0" w:line="360" w:lineRule="auto"/>
        <w:jc w:val="both"/>
        <w:textAlignment w:val="auto"/>
        <w:rPr>
          <w:rFonts w:ascii="方正小标宋简体" w:eastAsia="方正小标宋简体" w:hAnsi="Courier New" w:cs="方正小标宋简体"/>
          <w:kern w:val="2"/>
          <w:sz w:val="32"/>
          <w:szCs w:val="32"/>
        </w:rPr>
      </w:pPr>
      <w:bookmarkStart w:id="3" w:name="_Toc149128043"/>
      <w:bookmarkStart w:id="4" w:name="_Toc499060510"/>
      <w:bookmarkStart w:id="5" w:name="_Toc517879425"/>
      <w:bookmarkStart w:id="6" w:name="_Toc9946_WPSOffice_Level1"/>
      <w:bookmarkEnd w:id="1"/>
      <w:bookmarkEnd w:id="2"/>
      <w:r>
        <w:rPr>
          <w:rFonts w:ascii="方正小标宋简体" w:eastAsia="方正小标宋简体" w:hAnsi="Courier New" w:cs="方正小标宋简体" w:hint="eastAsia"/>
          <w:kern w:val="2"/>
          <w:sz w:val="32"/>
          <w:szCs w:val="32"/>
        </w:rPr>
        <w:lastRenderedPageBreak/>
        <w:t>概述</w:t>
      </w:r>
      <w:bookmarkEnd w:id="3"/>
    </w:p>
    <w:p w14:paraId="68005220" w14:textId="3F20811D" w:rsidR="00B71F51" w:rsidRPr="00B71F51" w:rsidRDefault="00B71F51" w:rsidP="00B71F51">
      <w:r>
        <w:rPr>
          <w:rFonts w:hint="eastAsia"/>
        </w:rPr>
        <w:t>项目情况等叙述</w:t>
      </w:r>
    </w:p>
    <w:p w14:paraId="2DC3EB4E" w14:textId="78AC3542" w:rsidR="00B71F51" w:rsidRDefault="00B71F51" w:rsidP="00A82561">
      <w:pPr>
        <w:pStyle w:val="1"/>
        <w:keepNext/>
        <w:keepLines/>
        <w:widowControl w:val="0"/>
        <w:numPr>
          <w:ilvl w:val="0"/>
          <w:numId w:val="2"/>
        </w:numPr>
        <w:adjustRightInd/>
        <w:spacing w:before="0" w:line="360" w:lineRule="auto"/>
        <w:textAlignment w:val="auto"/>
        <w:rPr>
          <w:rFonts w:eastAsia="方正小标宋简体"/>
          <w:kern w:val="2"/>
          <w:sz w:val="32"/>
          <w:szCs w:val="32"/>
        </w:rPr>
      </w:pPr>
      <w:bookmarkStart w:id="7" w:name="_Toc149128044"/>
      <w:bookmarkStart w:id="8" w:name="_Toc28526_WPSOffice_Level2"/>
      <w:bookmarkStart w:id="9" w:name="_Toc517879428"/>
      <w:bookmarkEnd w:id="4"/>
      <w:bookmarkEnd w:id="5"/>
      <w:bookmarkEnd w:id="6"/>
      <w:r>
        <w:rPr>
          <w:rFonts w:eastAsia="方正小标宋简体" w:hint="eastAsia"/>
          <w:kern w:val="2"/>
          <w:sz w:val="32"/>
          <w:szCs w:val="32"/>
        </w:rPr>
        <w:t>必要性分析</w:t>
      </w:r>
      <w:bookmarkEnd w:id="7"/>
    </w:p>
    <w:p w14:paraId="7F97ABF1" w14:textId="2089AF85" w:rsidR="00A82561" w:rsidRPr="00A82561" w:rsidRDefault="00A82561" w:rsidP="00A82561">
      <w:pPr>
        <w:pStyle w:val="aff1"/>
        <w:ind w:left="645" w:firstLineChars="0" w:firstLine="0"/>
      </w:pPr>
      <w:r>
        <w:rPr>
          <w:rFonts w:hint="eastAsia"/>
        </w:rPr>
        <w:t>项目必要性分析</w:t>
      </w:r>
    </w:p>
    <w:p w14:paraId="10084C59" w14:textId="001A7603" w:rsidR="00B71F51" w:rsidRDefault="00B71F51" w:rsidP="00B71F51">
      <w:pPr>
        <w:pStyle w:val="1"/>
        <w:keepNext/>
        <w:keepLines/>
        <w:widowControl w:val="0"/>
        <w:adjustRightInd/>
        <w:spacing w:before="0" w:line="360" w:lineRule="auto"/>
        <w:ind w:left="420" w:hanging="420"/>
        <w:jc w:val="both"/>
        <w:textAlignment w:val="auto"/>
        <w:rPr>
          <w:rFonts w:eastAsia="方正小标宋简体"/>
          <w:kern w:val="2"/>
          <w:sz w:val="32"/>
          <w:szCs w:val="32"/>
        </w:rPr>
      </w:pPr>
      <w:bookmarkStart w:id="10" w:name="_Toc149128045"/>
      <w:bookmarkStart w:id="11" w:name="_Toc517879431"/>
      <w:bookmarkStart w:id="12" w:name="_Toc13911_WPSOffice_Level2"/>
      <w:bookmarkEnd w:id="8"/>
      <w:bookmarkEnd w:id="9"/>
      <w:r w:rsidRPr="00FF598A">
        <w:rPr>
          <w:rFonts w:eastAsia="方正小标宋简体" w:hint="eastAsia"/>
          <w:kern w:val="2"/>
          <w:sz w:val="32"/>
          <w:szCs w:val="32"/>
        </w:rPr>
        <w:t>三、</w:t>
      </w:r>
      <w:r w:rsidRPr="00B71F51">
        <w:rPr>
          <w:rFonts w:eastAsia="方正小标宋简体" w:hint="eastAsia"/>
          <w:kern w:val="2"/>
          <w:sz w:val="32"/>
          <w:szCs w:val="32"/>
        </w:rPr>
        <w:t>投资估算与资金筹措</w:t>
      </w:r>
      <w:bookmarkEnd w:id="10"/>
    </w:p>
    <w:p w14:paraId="122DF3EF" w14:textId="7342155E" w:rsidR="00B71F51" w:rsidRPr="00A82561" w:rsidRDefault="00B71F51" w:rsidP="00A82561">
      <w:pPr>
        <w:pStyle w:val="1"/>
        <w:keepNext/>
        <w:keepLines/>
        <w:widowControl w:val="0"/>
        <w:adjustRightInd/>
        <w:spacing w:before="0" w:line="360" w:lineRule="auto"/>
        <w:ind w:left="420" w:hanging="420"/>
        <w:textAlignment w:val="auto"/>
        <w:rPr>
          <w:rFonts w:eastAsia="方正小标宋简体"/>
          <w:kern w:val="2"/>
          <w:sz w:val="32"/>
          <w:szCs w:val="32"/>
        </w:rPr>
      </w:pPr>
      <w:bookmarkStart w:id="13" w:name="_Toc149128046"/>
      <w:r w:rsidRPr="00A82561">
        <w:rPr>
          <w:rFonts w:eastAsia="方正小标宋简体" w:hint="eastAsia"/>
          <w:kern w:val="2"/>
          <w:sz w:val="32"/>
          <w:szCs w:val="32"/>
        </w:rPr>
        <w:t>四、效益与费用估计</w:t>
      </w:r>
      <w:bookmarkEnd w:id="13"/>
    </w:p>
    <w:p w14:paraId="493AAC30" w14:textId="08A29E21" w:rsidR="00B71F51" w:rsidRPr="00A82561" w:rsidRDefault="00B71F51" w:rsidP="00A82561">
      <w:pPr>
        <w:pStyle w:val="1"/>
        <w:keepNext/>
        <w:keepLines/>
        <w:widowControl w:val="0"/>
        <w:adjustRightInd/>
        <w:spacing w:before="0" w:line="360" w:lineRule="auto"/>
        <w:ind w:left="420" w:hanging="420"/>
        <w:textAlignment w:val="auto"/>
        <w:rPr>
          <w:rFonts w:eastAsia="方正小标宋简体"/>
          <w:kern w:val="2"/>
          <w:sz w:val="32"/>
          <w:szCs w:val="32"/>
        </w:rPr>
      </w:pPr>
      <w:bookmarkStart w:id="14" w:name="_Toc149128047"/>
      <w:r w:rsidRPr="00A82561">
        <w:rPr>
          <w:rFonts w:eastAsia="方正小标宋简体" w:hint="eastAsia"/>
          <w:kern w:val="2"/>
          <w:sz w:val="32"/>
          <w:szCs w:val="32"/>
        </w:rPr>
        <w:t>五、财务评价</w:t>
      </w:r>
      <w:bookmarkEnd w:id="14"/>
    </w:p>
    <w:p w14:paraId="6199179A" w14:textId="5022FC4C" w:rsidR="00B71F51" w:rsidRPr="00A82561" w:rsidRDefault="00B71F51" w:rsidP="00A82561">
      <w:pPr>
        <w:pStyle w:val="1"/>
        <w:keepNext/>
        <w:keepLines/>
        <w:widowControl w:val="0"/>
        <w:adjustRightInd/>
        <w:spacing w:before="0" w:line="360" w:lineRule="auto"/>
        <w:ind w:left="420" w:hanging="420"/>
        <w:textAlignment w:val="auto"/>
        <w:rPr>
          <w:rFonts w:eastAsia="方正小标宋简体"/>
          <w:kern w:val="2"/>
          <w:sz w:val="32"/>
          <w:szCs w:val="32"/>
        </w:rPr>
      </w:pPr>
      <w:bookmarkStart w:id="15" w:name="_Toc149127978"/>
      <w:bookmarkStart w:id="16" w:name="_Toc149128048"/>
      <w:r w:rsidRPr="00A82561">
        <w:rPr>
          <w:rFonts w:eastAsia="方正小标宋简体" w:hint="eastAsia"/>
          <w:kern w:val="2"/>
          <w:sz w:val="32"/>
          <w:szCs w:val="32"/>
        </w:rPr>
        <w:t>六、不确定性分析</w:t>
      </w:r>
      <w:bookmarkEnd w:id="15"/>
      <w:bookmarkEnd w:id="16"/>
    </w:p>
    <w:p w14:paraId="6935D24A" w14:textId="43212A67" w:rsidR="00B71F51" w:rsidRDefault="00B71F51" w:rsidP="00A82561">
      <w:pPr>
        <w:pStyle w:val="1"/>
        <w:keepNext/>
        <w:keepLines/>
        <w:widowControl w:val="0"/>
        <w:adjustRightInd/>
        <w:spacing w:before="0" w:line="360" w:lineRule="auto"/>
        <w:ind w:left="420" w:hanging="420"/>
        <w:textAlignment w:val="auto"/>
        <w:rPr>
          <w:rFonts w:eastAsia="方正小标宋简体"/>
          <w:kern w:val="2"/>
          <w:sz w:val="32"/>
          <w:szCs w:val="32"/>
        </w:rPr>
      </w:pPr>
      <w:bookmarkStart w:id="17" w:name="_Toc149128049"/>
      <w:r w:rsidRPr="00A82561">
        <w:rPr>
          <w:rFonts w:eastAsia="方正小标宋简体" w:hint="eastAsia"/>
          <w:kern w:val="2"/>
          <w:sz w:val="32"/>
          <w:szCs w:val="32"/>
        </w:rPr>
        <w:t>七、结论</w:t>
      </w:r>
      <w:bookmarkEnd w:id="17"/>
    </w:p>
    <w:bookmarkEnd w:id="11"/>
    <w:bookmarkEnd w:id="12"/>
    <w:p w14:paraId="1EA132AC" w14:textId="77777777" w:rsidR="00B71F51" w:rsidRPr="007A0F1B" w:rsidRDefault="00B71F51" w:rsidP="00B71F51"/>
    <w:sectPr w:rsidR="00B71F51" w:rsidRPr="007A0F1B" w:rsidSect="003E3D1C">
      <w:footerReference w:type="default" r:id="rId10"/>
      <w:pgSz w:w="11909" w:h="16834"/>
      <w:pgMar w:top="1871" w:right="1582" w:bottom="2019" w:left="1729" w:header="720" w:footer="1418" w:gutter="289"/>
      <w:pgNumType w:start="1"/>
      <w:cols w:space="720"/>
      <w:docGrid w:linePitch="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E9B75" w14:textId="77777777" w:rsidR="00D66877" w:rsidRDefault="00D66877">
      <w:r>
        <w:separator/>
      </w:r>
    </w:p>
  </w:endnote>
  <w:endnote w:type="continuationSeparator" w:id="0">
    <w:p w14:paraId="5470C0DC" w14:textId="77777777" w:rsidR="00D66877" w:rsidRDefault="00D66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8DC1F" w14:textId="77777777" w:rsidR="00D427B6" w:rsidRDefault="004423DB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DCF21A" wp14:editId="0040A74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6200" cy="13144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5D8AAF" w14:textId="01C4604C" w:rsidR="00D427B6" w:rsidRDefault="00D427B6">
                          <w:pPr>
                            <w:pStyle w:val="ae"/>
                            <w:rPr>
                              <w:rStyle w:val="af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afd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 w:rsidR="000B3103">
                            <w:rPr>
                              <w:rStyle w:val="afd"/>
                              <w:noProof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5DDCF21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6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" filled="f" stroked="f">
              <v:textbox style="mso-fit-shape-to-text:t" inset="0,0,0,0">
                <w:txbxContent>
                  <w:p w14:paraId="4B5D8AAF" w14:textId="01C4604C" w:rsidR="00D427B6" w:rsidRDefault="00D427B6">
                    <w:pPr>
                      <w:pStyle w:val="ae"/>
                      <w:rPr>
                        <w:rStyle w:val="afd"/>
                      </w:rPr>
                    </w:pPr>
                    <w:r>
                      <w:fldChar w:fldCharType="begin"/>
                    </w:r>
                    <w:r>
                      <w:rPr>
                        <w:rStyle w:val="afd"/>
                      </w:rPr>
                      <w:instrText xml:space="preserve">PAGE  </w:instrText>
                    </w:r>
                    <w:r>
                      <w:fldChar w:fldCharType="separate"/>
                    </w:r>
                    <w:r w:rsidR="000B3103">
                      <w:rPr>
                        <w:rStyle w:val="afd"/>
                        <w:noProof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E3C5" w14:textId="2F6F69BF" w:rsidR="00D427B6" w:rsidRDefault="00D427B6">
    <w:pPr>
      <w:pStyle w:val="ae"/>
      <w:framePr w:wrap="around" w:vAnchor="text" w:hAnchor="margin" w:xAlign="center" w:y="1"/>
      <w:rPr>
        <w:rStyle w:val="afd"/>
      </w:rPr>
    </w:pPr>
    <w:r>
      <w:fldChar w:fldCharType="begin"/>
    </w:r>
    <w:r>
      <w:rPr>
        <w:rStyle w:val="afd"/>
      </w:rPr>
      <w:instrText xml:space="preserve">PAGE  </w:instrText>
    </w:r>
    <w:r>
      <w:fldChar w:fldCharType="separate"/>
    </w:r>
    <w:r w:rsidR="000B3103">
      <w:rPr>
        <w:rStyle w:val="afd"/>
        <w:noProof/>
      </w:rPr>
      <w:t>8</w:t>
    </w:r>
    <w:r>
      <w:fldChar w:fldCharType="end"/>
    </w:r>
  </w:p>
  <w:p w14:paraId="38B1D2E2" w14:textId="77777777" w:rsidR="00D427B6" w:rsidRDefault="00D427B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4A177" w14:textId="77777777" w:rsidR="00D66877" w:rsidRDefault="00D66877">
      <w:r>
        <w:separator/>
      </w:r>
    </w:p>
  </w:footnote>
  <w:footnote w:type="continuationSeparator" w:id="0">
    <w:p w14:paraId="0C1E591B" w14:textId="77777777" w:rsidR="00D66877" w:rsidRDefault="00D66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A3D75" w14:textId="77777777" w:rsidR="00D427B6" w:rsidRDefault="00D427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5A4B"/>
    <w:multiLevelType w:val="hybridMultilevel"/>
    <w:tmpl w:val="2C0E869A"/>
    <w:lvl w:ilvl="0" w:tplc="405A3922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2716C6"/>
    <w:multiLevelType w:val="hybridMultilevel"/>
    <w:tmpl w:val="14FC8CE8"/>
    <w:lvl w:ilvl="0" w:tplc="089E15D0">
      <w:start w:val="1"/>
      <w:numFmt w:val="japaneseCounting"/>
      <w:lvlText w:val="%1、"/>
      <w:lvlJc w:val="left"/>
      <w:pPr>
        <w:ind w:left="645" w:hanging="645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140"/>
  <w:drawingGridVerticalSpacing w:val="19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E49"/>
    <w:rsid w:val="00000C18"/>
    <w:rsid w:val="000012FD"/>
    <w:rsid w:val="0000378B"/>
    <w:rsid w:val="000060BC"/>
    <w:rsid w:val="00006799"/>
    <w:rsid w:val="000101B3"/>
    <w:rsid w:val="00011B53"/>
    <w:rsid w:val="000172CD"/>
    <w:rsid w:val="000175CB"/>
    <w:rsid w:val="000179DA"/>
    <w:rsid w:val="00021845"/>
    <w:rsid w:val="00021A36"/>
    <w:rsid w:val="00021D4B"/>
    <w:rsid w:val="00026BC2"/>
    <w:rsid w:val="00027929"/>
    <w:rsid w:val="00030547"/>
    <w:rsid w:val="00030CF0"/>
    <w:rsid w:val="00032E10"/>
    <w:rsid w:val="0003538D"/>
    <w:rsid w:val="00037135"/>
    <w:rsid w:val="0003772A"/>
    <w:rsid w:val="00037D8F"/>
    <w:rsid w:val="00040AD6"/>
    <w:rsid w:val="00041FED"/>
    <w:rsid w:val="0004262D"/>
    <w:rsid w:val="00042851"/>
    <w:rsid w:val="00042BB6"/>
    <w:rsid w:val="00044A3B"/>
    <w:rsid w:val="00052C18"/>
    <w:rsid w:val="00052FE5"/>
    <w:rsid w:val="0005302F"/>
    <w:rsid w:val="00053073"/>
    <w:rsid w:val="00057B67"/>
    <w:rsid w:val="0006108F"/>
    <w:rsid w:val="000617CA"/>
    <w:rsid w:val="000648C1"/>
    <w:rsid w:val="000649E4"/>
    <w:rsid w:val="0006751E"/>
    <w:rsid w:val="00067BDE"/>
    <w:rsid w:val="000718BB"/>
    <w:rsid w:val="00071E78"/>
    <w:rsid w:val="00072EE4"/>
    <w:rsid w:val="000755FB"/>
    <w:rsid w:val="00075A60"/>
    <w:rsid w:val="00077632"/>
    <w:rsid w:val="00081311"/>
    <w:rsid w:val="0008134A"/>
    <w:rsid w:val="000817D0"/>
    <w:rsid w:val="000819D6"/>
    <w:rsid w:val="0008507D"/>
    <w:rsid w:val="0009048E"/>
    <w:rsid w:val="00090F62"/>
    <w:rsid w:val="0009482C"/>
    <w:rsid w:val="000972D4"/>
    <w:rsid w:val="000A04E0"/>
    <w:rsid w:val="000A0860"/>
    <w:rsid w:val="000A0D27"/>
    <w:rsid w:val="000A1029"/>
    <w:rsid w:val="000A266C"/>
    <w:rsid w:val="000A72F3"/>
    <w:rsid w:val="000A7EAA"/>
    <w:rsid w:val="000B12B2"/>
    <w:rsid w:val="000B3103"/>
    <w:rsid w:val="000B445E"/>
    <w:rsid w:val="000C1D36"/>
    <w:rsid w:val="000C37C4"/>
    <w:rsid w:val="000C4138"/>
    <w:rsid w:val="000D3F3B"/>
    <w:rsid w:val="000D639B"/>
    <w:rsid w:val="000E0497"/>
    <w:rsid w:val="000E1AD6"/>
    <w:rsid w:val="000E1B55"/>
    <w:rsid w:val="000E4DF3"/>
    <w:rsid w:val="000E6D7E"/>
    <w:rsid w:val="00101DBC"/>
    <w:rsid w:val="001033F7"/>
    <w:rsid w:val="001034CB"/>
    <w:rsid w:val="0010385B"/>
    <w:rsid w:val="0010483B"/>
    <w:rsid w:val="00104A53"/>
    <w:rsid w:val="00104AE4"/>
    <w:rsid w:val="0010588F"/>
    <w:rsid w:val="001063B3"/>
    <w:rsid w:val="00111B09"/>
    <w:rsid w:val="001124DD"/>
    <w:rsid w:val="00113D09"/>
    <w:rsid w:val="00115B39"/>
    <w:rsid w:val="001179D1"/>
    <w:rsid w:val="00125D44"/>
    <w:rsid w:val="00126CD6"/>
    <w:rsid w:val="00127CA2"/>
    <w:rsid w:val="00127F28"/>
    <w:rsid w:val="00130491"/>
    <w:rsid w:val="00134174"/>
    <w:rsid w:val="00134EE8"/>
    <w:rsid w:val="00136002"/>
    <w:rsid w:val="00140D02"/>
    <w:rsid w:val="00142C1C"/>
    <w:rsid w:val="00142DBE"/>
    <w:rsid w:val="00145E56"/>
    <w:rsid w:val="00145E85"/>
    <w:rsid w:val="00146581"/>
    <w:rsid w:val="00146C14"/>
    <w:rsid w:val="00147845"/>
    <w:rsid w:val="001478BC"/>
    <w:rsid w:val="00150528"/>
    <w:rsid w:val="00150996"/>
    <w:rsid w:val="00153752"/>
    <w:rsid w:val="00154D9C"/>
    <w:rsid w:val="001557DC"/>
    <w:rsid w:val="00157038"/>
    <w:rsid w:val="00161BF8"/>
    <w:rsid w:val="001626EF"/>
    <w:rsid w:val="001656AC"/>
    <w:rsid w:val="00165F57"/>
    <w:rsid w:val="0016601E"/>
    <w:rsid w:val="00166E27"/>
    <w:rsid w:val="0017039D"/>
    <w:rsid w:val="001705DD"/>
    <w:rsid w:val="00170CF4"/>
    <w:rsid w:val="00170D27"/>
    <w:rsid w:val="00171C53"/>
    <w:rsid w:val="00172B94"/>
    <w:rsid w:val="00172FE5"/>
    <w:rsid w:val="00173E24"/>
    <w:rsid w:val="001743D1"/>
    <w:rsid w:val="00177526"/>
    <w:rsid w:val="00180147"/>
    <w:rsid w:val="00183A1C"/>
    <w:rsid w:val="0018456A"/>
    <w:rsid w:val="0019046D"/>
    <w:rsid w:val="00190EC1"/>
    <w:rsid w:val="00191612"/>
    <w:rsid w:val="00192260"/>
    <w:rsid w:val="001A1B3C"/>
    <w:rsid w:val="001A3688"/>
    <w:rsid w:val="001A54C2"/>
    <w:rsid w:val="001A6791"/>
    <w:rsid w:val="001A721A"/>
    <w:rsid w:val="001A7B39"/>
    <w:rsid w:val="001B0A8F"/>
    <w:rsid w:val="001B58FC"/>
    <w:rsid w:val="001B71C4"/>
    <w:rsid w:val="001B7268"/>
    <w:rsid w:val="001B7FD7"/>
    <w:rsid w:val="001C23A4"/>
    <w:rsid w:val="001C3E77"/>
    <w:rsid w:val="001C7EBE"/>
    <w:rsid w:val="001C7EC1"/>
    <w:rsid w:val="001D1BD6"/>
    <w:rsid w:val="001D2B21"/>
    <w:rsid w:val="001D4C49"/>
    <w:rsid w:val="001E02B4"/>
    <w:rsid w:val="001E0A13"/>
    <w:rsid w:val="001E0A8A"/>
    <w:rsid w:val="001E1E01"/>
    <w:rsid w:val="001E358A"/>
    <w:rsid w:val="001E3BA4"/>
    <w:rsid w:val="001E427E"/>
    <w:rsid w:val="001E5B82"/>
    <w:rsid w:val="001E689E"/>
    <w:rsid w:val="001F0F8C"/>
    <w:rsid w:val="001F1246"/>
    <w:rsid w:val="001F30CC"/>
    <w:rsid w:val="001F5C00"/>
    <w:rsid w:val="002012FE"/>
    <w:rsid w:val="0020162B"/>
    <w:rsid w:val="002024D1"/>
    <w:rsid w:val="00202DF7"/>
    <w:rsid w:val="00203064"/>
    <w:rsid w:val="00204461"/>
    <w:rsid w:val="0020539E"/>
    <w:rsid w:val="00205E0E"/>
    <w:rsid w:val="002113BA"/>
    <w:rsid w:val="00213E2A"/>
    <w:rsid w:val="00214AEE"/>
    <w:rsid w:val="0021527C"/>
    <w:rsid w:val="00215B11"/>
    <w:rsid w:val="002166D6"/>
    <w:rsid w:val="00217FC9"/>
    <w:rsid w:val="0022016D"/>
    <w:rsid w:val="002276BF"/>
    <w:rsid w:val="00227E94"/>
    <w:rsid w:val="002315FC"/>
    <w:rsid w:val="002320E5"/>
    <w:rsid w:val="002345AE"/>
    <w:rsid w:val="00237108"/>
    <w:rsid w:val="00237ECF"/>
    <w:rsid w:val="00243AD2"/>
    <w:rsid w:val="0024480B"/>
    <w:rsid w:val="00244D83"/>
    <w:rsid w:val="00245AE8"/>
    <w:rsid w:val="002466CF"/>
    <w:rsid w:val="00246EDE"/>
    <w:rsid w:val="00254CF9"/>
    <w:rsid w:val="00254D5F"/>
    <w:rsid w:val="002564FD"/>
    <w:rsid w:val="00257096"/>
    <w:rsid w:val="00257B61"/>
    <w:rsid w:val="002621EA"/>
    <w:rsid w:val="002622C5"/>
    <w:rsid w:val="00266BA4"/>
    <w:rsid w:val="00271D98"/>
    <w:rsid w:val="002744C0"/>
    <w:rsid w:val="00275BD9"/>
    <w:rsid w:val="00281100"/>
    <w:rsid w:val="002850A4"/>
    <w:rsid w:val="00285318"/>
    <w:rsid w:val="002857CE"/>
    <w:rsid w:val="00287863"/>
    <w:rsid w:val="00290156"/>
    <w:rsid w:val="00291107"/>
    <w:rsid w:val="002926F8"/>
    <w:rsid w:val="00294EC6"/>
    <w:rsid w:val="0029503B"/>
    <w:rsid w:val="002953F1"/>
    <w:rsid w:val="002A2F9B"/>
    <w:rsid w:val="002A55D6"/>
    <w:rsid w:val="002B1C52"/>
    <w:rsid w:val="002B24BD"/>
    <w:rsid w:val="002B3A1C"/>
    <w:rsid w:val="002B422D"/>
    <w:rsid w:val="002B44E3"/>
    <w:rsid w:val="002B58E8"/>
    <w:rsid w:val="002C3EC1"/>
    <w:rsid w:val="002C4073"/>
    <w:rsid w:val="002C4205"/>
    <w:rsid w:val="002C7A93"/>
    <w:rsid w:val="002D231E"/>
    <w:rsid w:val="002D25C1"/>
    <w:rsid w:val="002D482F"/>
    <w:rsid w:val="002D5ABD"/>
    <w:rsid w:val="002E56D4"/>
    <w:rsid w:val="002E63A9"/>
    <w:rsid w:val="002E6F37"/>
    <w:rsid w:val="002E7DCD"/>
    <w:rsid w:val="002F0C19"/>
    <w:rsid w:val="002F0F40"/>
    <w:rsid w:val="002F14B4"/>
    <w:rsid w:val="002F2734"/>
    <w:rsid w:val="002F37B6"/>
    <w:rsid w:val="00300A3B"/>
    <w:rsid w:val="0030166A"/>
    <w:rsid w:val="003036BC"/>
    <w:rsid w:val="00305BE8"/>
    <w:rsid w:val="00305FCF"/>
    <w:rsid w:val="003120D9"/>
    <w:rsid w:val="00316BAF"/>
    <w:rsid w:val="00317DE8"/>
    <w:rsid w:val="00320314"/>
    <w:rsid w:val="003207E9"/>
    <w:rsid w:val="00321A94"/>
    <w:rsid w:val="00321BFF"/>
    <w:rsid w:val="00333DFE"/>
    <w:rsid w:val="00333FCC"/>
    <w:rsid w:val="00334531"/>
    <w:rsid w:val="00335A2B"/>
    <w:rsid w:val="00335C48"/>
    <w:rsid w:val="0033769B"/>
    <w:rsid w:val="003400BB"/>
    <w:rsid w:val="0034016F"/>
    <w:rsid w:val="00343A7A"/>
    <w:rsid w:val="00345C87"/>
    <w:rsid w:val="003463E0"/>
    <w:rsid w:val="00350376"/>
    <w:rsid w:val="00350600"/>
    <w:rsid w:val="003518FE"/>
    <w:rsid w:val="00352002"/>
    <w:rsid w:val="0035257D"/>
    <w:rsid w:val="00356B08"/>
    <w:rsid w:val="00361222"/>
    <w:rsid w:val="003615EC"/>
    <w:rsid w:val="00362F59"/>
    <w:rsid w:val="00364197"/>
    <w:rsid w:val="003701C9"/>
    <w:rsid w:val="00373A35"/>
    <w:rsid w:val="0037635A"/>
    <w:rsid w:val="00376504"/>
    <w:rsid w:val="003808D3"/>
    <w:rsid w:val="00387C40"/>
    <w:rsid w:val="00396D51"/>
    <w:rsid w:val="00397E0C"/>
    <w:rsid w:val="003A0932"/>
    <w:rsid w:val="003A3242"/>
    <w:rsid w:val="003A4E57"/>
    <w:rsid w:val="003A544F"/>
    <w:rsid w:val="003A5706"/>
    <w:rsid w:val="003B13BA"/>
    <w:rsid w:val="003C0C95"/>
    <w:rsid w:val="003C6596"/>
    <w:rsid w:val="003D0F65"/>
    <w:rsid w:val="003D182F"/>
    <w:rsid w:val="003D5E2F"/>
    <w:rsid w:val="003D632F"/>
    <w:rsid w:val="003D65CB"/>
    <w:rsid w:val="003E3016"/>
    <w:rsid w:val="003E3CDC"/>
    <w:rsid w:val="003E3D1C"/>
    <w:rsid w:val="003E439F"/>
    <w:rsid w:val="003E4754"/>
    <w:rsid w:val="003E5693"/>
    <w:rsid w:val="003E6A91"/>
    <w:rsid w:val="003F0323"/>
    <w:rsid w:val="003F436B"/>
    <w:rsid w:val="003F5714"/>
    <w:rsid w:val="003F6354"/>
    <w:rsid w:val="003F6564"/>
    <w:rsid w:val="003F6C80"/>
    <w:rsid w:val="003F710D"/>
    <w:rsid w:val="00400F0F"/>
    <w:rsid w:val="00407356"/>
    <w:rsid w:val="00407BB1"/>
    <w:rsid w:val="00410B2F"/>
    <w:rsid w:val="004130B6"/>
    <w:rsid w:val="00414C3C"/>
    <w:rsid w:val="00414FE6"/>
    <w:rsid w:val="004154D4"/>
    <w:rsid w:val="00416455"/>
    <w:rsid w:val="004166DD"/>
    <w:rsid w:val="004171E2"/>
    <w:rsid w:val="00417756"/>
    <w:rsid w:val="00426669"/>
    <w:rsid w:val="00432A52"/>
    <w:rsid w:val="00434A69"/>
    <w:rsid w:val="004401C6"/>
    <w:rsid w:val="00440630"/>
    <w:rsid w:val="004416E0"/>
    <w:rsid w:val="00441FBA"/>
    <w:rsid w:val="004423DB"/>
    <w:rsid w:val="004424D7"/>
    <w:rsid w:val="0044438E"/>
    <w:rsid w:val="00444EE3"/>
    <w:rsid w:val="004452E5"/>
    <w:rsid w:val="00447016"/>
    <w:rsid w:val="00447EC8"/>
    <w:rsid w:val="004501A3"/>
    <w:rsid w:val="00450B93"/>
    <w:rsid w:val="00450C69"/>
    <w:rsid w:val="004527C8"/>
    <w:rsid w:val="00460604"/>
    <w:rsid w:val="00460999"/>
    <w:rsid w:val="0046250A"/>
    <w:rsid w:val="00465A53"/>
    <w:rsid w:val="00467073"/>
    <w:rsid w:val="004674B8"/>
    <w:rsid w:val="0046761A"/>
    <w:rsid w:val="00474647"/>
    <w:rsid w:val="004749E4"/>
    <w:rsid w:val="00480284"/>
    <w:rsid w:val="00480831"/>
    <w:rsid w:val="00481D52"/>
    <w:rsid w:val="004821C5"/>
    <w:rsid w:val="004822F1"/>
    <w:rsid w:val="004824A0"/>
    <w:rsid w:val="0048259B"/>
    <w:rsid w:val="004826B9"/>
    <w:rsid w:val="00484E81"/>
    <w:rsid w:val="004862F8"/>
    <w:rsid w:val="004871BD"/>
    <w:rsid w:val="00493108"/>
    <w:rsid w:val="00494F7B"/>
    <w:rsid w:val="00495A1E"/>
    <w:rsid w:val="00496FA6"/>
    <w:rsid w:val="00497A45"/>
    <w:rsid w:val="004A1B88"/>
    <w:rsid w:val="004A1C02"/>
    <w:rsid w:val="004B16D2"/>
    <w:rsid w:val="004B361E"/>
    <w:rsid w:val="004B4150"/>
    <w:rsid w:val="004B5E54"/>
    <w:rsid w:val="004B6B71"/>
    <w:rsid w:val="004B6FB7"/>
    <w:rsid w:val="004B7EC9"/>
    <w:rsid w:val="004C1781"/>
    <w:rsid w:val="004C2019"/>
    <w:rsid w:val="004C3F5A"/>
    <w:rsid w:val="004D2681"/>
    <w:rsid w:val="004D4BBB"/>
    <w:rsid w:val="004D5C7C"/>
    <w:rsid w:val="004D74A2"/>
    <w:rsid w:val="004E1C8C"/>
    <w:rsid w:val="004E2A2F"/>
    <w:rsid w:val="004E33BB"/>
    <w:rsid w:val="004E5B08"/>
    <w:rsid w:val="004E5EEA"/>
    <w:rsid w:val="004E6BD9"/>
    <w:rsid w:val="004E7B0E"/>
    <w:rsid w:val="004E7F9A"/>
    <w:rsid w:val="004F1E4F"/>
    <w:rsid w:val="004F2669"/>
    <w:rsid w:val="004F345A"/>
    <w:rsid w:val="004F5439"/>
    <w:rsid w:val="004F6305"/>
    <w:rsid w:val="004F73A4"/>
    <w:rsid w:val="00501B41"/>
    <w:rsid w:val="005049EF"/>
    <w:rsid w:val="0050610A"/>
    <w:rsid w:val="00506169"/>
    <w:rsid w:val="005074ED"/>
    <w:rsid w:val="005079AC"/>
    <w:rsid w:val="0051091B"/>
    <w:rsid w:val="0051093C"/>
    <w:rsid w:val="00512643"/>
    <w:rsid w:val="00512C68"/>
    <w:rsid w:val="0052063C"/>
    <w:rsid w:val="005215C7"/>
    <w:rsid w:val="00530A8E"/>
    <w:rsid w:val="0053102F"/>
    <w:rsid w:val="00536103"/>
    <w:rsid w:val="00537F01"/>
    <w:rsid w:val="00540950"/>
    <w:rsid w:val="00541389"/>
    <w:rsid w:val="0054302E"/>
    <w:rsid w:val="00547237"/>
    <w:rsid w:val="00547350"/>
    <w:rsid w:val="00547B0C"/>
    <w:rsid w:val="005501F5"/>
    <w:rsid w:val="00551DE8"/>
    <w:rsid w:val="0055259A"/>
    <w:rsid w:val="00555F03"/>
    <w:rsid w:val="00562705"/>
    <w:rsid w:val="00565190"/>
    <w:rsid w:val="005665D3"/>
    <w:rsid w:val="00566D12"/>
    <w:rsid w:val="00566FD1"/>
    <w:rsid w:val="005702EF"/>
    <w:rsid w:val="005707EB"/>
    <w:rsid w:val="00575D31"/>
    <w:rsid w:val="00582A3F"/>
    <w:rsid w:val="00584390"/>
    <w:rsid w:val="005854C5"/>
    <w:rsid w:val="00585DF3"/>
    <w:rsid w:val="00590673"/>
    <w:rsid w:val="005973E3"/>
    <w:rsid w:val="005A1577"/>
    <w:rsid w:val="005A15C4"/>
    <w:rsid w:val="005A4444"/>
    <w:rsid w:val="005A7ACD"/>
    <w:rsid w:val="005A7BED"/>
    <w:rsid w:val="005B31B4"/>
    <w:rsid w:val="005B35C0"/>
    <w:rsid w:val="005B4712"/>
    <w:rsid w:val="005B4BC9"/>
    <w:rsid w:val="005B594A"/>
    <w:rsid w:val="005C29E1"/>
    <w:rsid w:val="005C6826"/>
    <w:rsid w:val="005C78BE"/>
    <w:rsid w:val="005D1510"/>
    <w:rsid w:val="005D2974"/>
    <w:rsid w:val="005D7050"/>
    <w:rsid w:val="005D7269"/>
    <w:rsid w:val="005E20EE"/>
    <w:rsid w:val="005E36EF"/>
    <w:rsid w:val="005E4DD6"/>
    <w:rsid w:val="005E51D6"/>
    <w:rsid w:val="005E549B"/>
    <w:rsid w:val="005E7255"/>
    <w:rsid w:val="005F290E"/>
    <w:rsid w:val="005F2952"/>
    <w:rsid w:val="00600F15"/>
    <w:rsid w:val="00603484"/>
    <w:rsid w:val="0061105D"/>
    <w:rsid w:val="00611B7B"/>
    <w:rsid w:val="00614451"/>
    <w:rsid w:val="00614C10"/>
    <w:rsid w:val="00614E3C"/>
    <w:rsid w:val="00615E22"/>
    <w:rsid w:val="00616265"/>
    <w:rsid w:val="00624918"/>
    <w:rsid w:val="00626C64"/>
    <w:rsid w:val="00626F37"/>
    <w:rsid w:val="0062724B"/>
    <w:rsid w:val="006273B8"/>
    <w:rsid w:val="006278FD"/>
    <w:rsid w:val="00635495"/>
    <w:rsid w:val="00637E91"/>
    <w:rsid w:val="00640B82"/>
    <w:rsid w:val="00641928"/>
    <w:rsid w:val="00641A67"/>
    <w:rsid w:val="00642360"/>
    <w:rsid w:val="00644CC3"/>
    <w:rsid w:val="00650423"/>
    <w:rsid w:val="00650854"/>
    <w:rsid w:val="006518B5"/>
    <w:rsid w:val="00651AD9"/>
    <w:rsid w:val="006554D1"/>
    <w:rsid w:val="00656843"/>
    <w:rsid w:val="00662AC0"/>
    <w:rsid w:val="00662E72"/>
    <w:rsid w:val="00663314"/>
    <w:rsid w:val="006648D3"/>
    <w:rsid w:val="00664DE5"/>
    <w:rsid w:val="006671B4"/>
    <w:rsid w:val="00671F87"/>
    <w:rsid w:val="00673A71"/>
    <w:rsid w:val="00674BA1"/>
    <w:rsid w:val="0067546A"/>
    <w:rsid w:val="00676849"/>
    <w:rsid w:val="0068169D"/>
    <w:rsid w:val="006828F3"/>
    <w:rsid w:val="00686FAA"/>
    <w:rsid w:val="0069098F"/>
    <w:rsid w:val="006917FE"/>
    <w:rsid w:val="006921C1"/>
    <w:rsid w:val="006924D3"/>
    <w:rsid w:val="00692C05"/>
    <w:rsid w:val="00693254"/>
    <w:rsid w:val="0069397B"/>
    <w:rsid w:val="006958E9"/>
    <w:rsid w:val="006962A0"/>
    <w:rsid w:val="006962C5"/>
    <w:rsid w:val="006A1625"/>
    <w:rsid w:val="006A3B1C"/>
    <w:rsid w:val="006A5605"/>
    <w:rsid w:val="006A61B6"/>
    <w:rsid w:val="006B027B"/>
    <w:rsid w:val="006B2A08"/>
    <w:rsid w:val="006B56B7"/>
    <w:rsid w:val="006B739F"/>
    <w:rsid w:val="006C2E69"/>
    <w:rsid w:val="006C2E8F"/>
    <w:rsid w:val="006C3685"/>
    <w:rsid w:val="006C3CB2"/>
    <w:rsid w:val="006D58C8"/>
    <w:rsid w:val="006E31CA"/>
    <w:rsid w:val="006E347C"/>
    <w:rsid w:val="006E5DC4"/>
    <w:rsid w:val="006F2800"/>
    <w:rsid w:val="006F2FA2"/>
    <w:rsid w:val="006F4198"/>
    <w:rsid w:val="007010D0"/>
    <w:rsid w:val="00702394"/>
    <w:rsid w:val="00702E4F"/>
    <w:rsid w:val="007039E2"/>
    <w:rsid w:val="007057B8"/>
    <w:rsid w:val="007068A9"/>
    <w:rsid w:val="00706A4A"/>
    <w:rsid w:val="00706D1C"/>
    <w:rsid w:val="00714F92"/>
    <w:rsid w:val="00715558"/>
    <w:rsid w:val="007243E2"/>
    <w:rsid w:val="007254B7"/>
    <w:rsid w:val="00725999"/>
    <w:rsid w:val="00725D8E"/>
    <w:rsid w:val="007260E0"/>
    <w:rsid w:val="007264ED"/>
    <w:rsid w:val="00727C9A"/>
    <w:rsid w:val="007345EF"/>
    <w:rsid w:val="0073663C"/>
    <w:rsid w:val="00736A51"/>
    <w:rsid w:val="00736FBD"/>
    <w:rsid w:val="00743532"/>
    <w:rsid w:val="00744DAB"/>
    <w:rsid w:val="00745F40"/>
    <w:rsid w:val="00750D38"/>
    <w:rsid w:val="0075712F"/>
    <w:rsid w:val="00762A6E"/>
    <w:rsid w:val="00763B70"/>
    <w:rsid w:val="00770F6C"/>
    <w:rsid w:val="0077119D"/>
    <w:rsid w:val="00773147"/>
    <w:rsid w:val="00773378"/>
    <w:rsid w:val="007736D7"/>
    <w:rsid w:val="00777D96"/>
    <w:rsid w:val="00777E43"/>
    <w:rsid w:val="00786A5C"/>
    <w:rsid w:val="007871AA"/>
    <w:rsid w:val="00795366"/>
    <w:rsid w:val="007A0F1B"/>
    <w:rsid w:val="007A1DF3"/>
    <w:rsid w:val="007A1FCF"/>
    <w:rsid w:val="007A306F"/>
    <w:rsid w:val="007A31A5"/>
    <w:rsid w:val="007B44C7"/>
    <w:rsid w:val="007B4C5F"/>
    <w:rsid w:val="007B74CC"/>
    <w:rsid w:val="007C228B"/>
    <w:rsid w:val="007C28CE"/>
    <w:rsid w:val="007C3129"/>
    <w:rsid w:val="007C379E"/>
    <w:rsid w:val="007D3252"/>
    <w:rsid w:val="007D3CF9"/>
    <w:rsid w:val="007D4AB5"/>
    <w:rsid w:val="007E139A"/>
    <w:rsid w:val="007E2616"/>
    <w:rsid w:val="007E2ED5"/>
    <w:rsid w:val="007E3F65"/>
    <w:rsid w:val="007E45B6"/>
    <w:rsid w:val="007E5E0E"/>
    <w:rsid w:val="007E7CEC"/>
    <w:rsid w:val="007F0622"/>
    <w:rsid w:val="007F539E"/>
    <w:rsid w:val="007F577D"/>
    <w:rsid w:val="007F69F3"/>
    <w:rsid w:val="007F6C75"/>
    <w:rsid w:val="00801B31"/>
    <w:rsid w:val="00802264"/>
    <w:rsid w:val="0080232F"/>
    <w:rsid w:val="008026B4"/>
    <w:rsid w:val="00803733"/>
    <w:rsid w:val="00805DBB"/>
    <w:rsid w:val="008131B4"/>
    <w:rsid w:val="008169F6"/>
    <w:rsid w:val="008200A6"/>
    <w:rsid w:val="00821BE1"/>
    <w:rsid w:val="00824148"/>
    <w:rsid w:val="00824326"/>
    <w:rsid w:val="008320D9"/>
    <w:rsid w:val="00832B73"/>
    <w:rsid w:val="00833F58"/>
    <w:rsid w:val="00834C64"/>
    <w:rsid w:val="00837FDF"/>
    <w:rsid w:val="00840B52"/>
    <w:rsid w:val="00842662"/>
    <w:rsid w:val="00842947"/>
    <w:rsid w:val="00845F20"/>
    <w:rsid w:val="0085546E"/>
    <w:rsid w:val="0085641C"/>
    <w:rsid w:val="00856D01"/>
    <w:rsid w:val="00856DC6"/>
    <w:rsid w:val="008603D3"/>
    <w:rsid w:val="00870A40"/>
    <w:rsid w:val="00871EC1"/>
    <w:rsid w:val="00872D69"/>
    <w:rsid w:val="00873A85"/>
    <w:rsid w:val="00875905"/>
    <w:rsid w:val="00883572"/>
    <w:rsid w:val="00890F84"/>
    <w:rsid w:val="008921B3"/>
    <w:rsid w:val="0089227E"/>
    <w:rsid w:val="008A02CA"/>
    <w:rsid w:val="008A2656"/>
    <w:rsid w:val="008A439C"/>
    <w:rsid w:val="008A4592"/>
    <w:rsid w:val="008A4738"/>
    <w:rsid w:val="008A77E6"/>
    <w:rsid w:val="008B3B43"/>
    <w:rsid w:val="008B482D"/>
    <w:rsid w:val="008B640E"/>
    <w:rsid w:val="008B7549"/>
    <w:rsid w:val="008C0836"/>
    <w:rsid w:val="008C1D28"/>
    <w:rsid w:val="008C323A"/>
    <w:rsid w:val="008C749C"/>
    <w:rsid w:val="008D0B48"/>
    <w:rsid w:val="008D2534"/>
    <w:rsid w:val="008D2960"/>
    <w:rsid w:val="008D2B0C"/>
    <w:rsid w:val="008D64EB"/>
    <w:rsid w:val="008E7AE5"/>
    <w:rsid w:val="008F25CF"/>
    <w:rsid w:val="008F3CA4"/>
    <w:rsid w:val="00905709"/>
    <w:rsid w:val="00907370"/>
    <w:rsid w:val="00907DB9"/>
    <w:rsid w:val="00911619"/>
    <w:rsid w:val="00912F0B"/>
    <w:rsid w:val="0091334D"/>
    <w:rsid w:val="009133C8"/>
    <w:rsid w:val="009134A9"/>
    <w:rsid w:val="00915026"/>
    <w:rsid w:val="00916C85"/>
    <w:rsid w:val="0092272B"/>
    <w:rsid w:val="00927D1F"/>
    <w:rsid w:val="00930A7F"/>
    <w:rsid w:val="0093136F"/>
    <w:rsid w:val="00931D9F"/>
    <w:rsid w:val="00932CD5"/>
    <w:rsid w:val="00933AC3"/>
    <w:rsid w:val="0093438F"/>
    <w:rsid w:val="009351A3"/>
    <w:rsid w:val="00936C4E"/>
    <w:rsid w:val="009404EF"/>
    <w:rsid w:val="00944C08"/>
    <w:rsid w:val="0095145E"/>
    <w:rsid w:val="00954F07"/>
    <w:rsid w:val="00956A04"/>
    <w:rsid w:val="009608BB"/>
    <w:rsid w:val="00961827"/>
    <w:rsid w:val="00963DB8"/>
    <w:rsid w:val="00963FFB"/>
    <w:rsid w:val="00964D16"/>
    <w:rsid w:val="00967EFD"/>
    <w:rsid w:val="00970269"/>
    <w:rsid w:val="00970CEA"/>
    <w:rsid w:val="0097310B"/>
    <w:rsid w:val="00973B4C"/>
    <w:rsid w:val="00974A6D"/>
    <w:rsid w:val="00974D77"/>
    <w:rsid w:val="00976D83"/>
    <w:rsid w:val="00982EAF"/>
    <w:rsid w:val="00983920"/>
    <w:rsid w:val="00983F7D"/>
    <w:rsid w:val="00986002"/>
    <w:rsid w:val="00990745"/>
    <w:rsid w:val="00991A42"/>
    <w:rsid w:val="00992741"/>
    <w:rsid w:val="00995B90"/>
    <w:rsid w:val="00996918"/>
    <w:rsid w:val="009A23B4"/>
    <w:rsid w:val="009A59CF"/>
    <w:rsid w:val="009B05BD"/>
    <w:rsid w:val="009B05F1"/>
    <w:rsid w:val="009B161C"/>
    <w:rsid w:val="009B3F49"/>
    <w:rsid w:val="009B6EE2"/>
    <w:rsid w:val="009B7852"/>
    <w:rsid w:val="009C0BE9"/>
    <w:rsid w:val="009C37EC"/>
    <w:rsid w:val="009C3A82"/>
    <w:rsid w:val="009C3BC9"/>
    <w:rsid w:val="009C3F43"/>
    <w:rsid w:val="009C3F81"/>
    <w:rsid w:val="009C4D50"/>
    <w:rsid w:val="009C50DC"/>
    <w:rsid w:val="009C79A8"/>
    <w:rsid w:val="009D0A1D"/>
    <w:rsid w:val="009D0C72"/>
    <w:rsid w:val="009E0F12"/>
    <w:rsid w:val="009E1453"/>
    <w:rsid w:val="009E3CD0"/>
    <w:rsid w:val="009E4800"/>
    <w:rsid w:val="009E4CFB"/>
    <w:rsid w:val="009E5AB8"/>
    <w:rsid w:val="009E5E49"/>
    <w:rsid w:val="009F1E2B"/>
    <w:rsid w:val="009F4536"/>
    <w:rsid w:val="009F4C9E"/>
    <w:rsid w:val="009F53FE"/>
    <w:rsid w:val="00A02F6B"/>
    <w:rsid w:val="00A05122"/>
    <w:rsid w:val="00A12236"/>
    <w:rsid w:val="00A13FE3"/>
    <w:rsid w:val="00A14902"/>
    <w:rsid w:val="00A15165"/>
    <w:rsid w:val="00A235AF"/>
    <w:rsid w:val="00A2618D"/>
    <w:rsid w:val="00A30B75"/>
    <w:rsid w:val="00A33A15"/>
    <w:rsid w:val="00A3574D"/>
    <w:rsid w:val="00A36723"/>
    <w:rsid w:val="00A37407"/>
    <w:rsid w:val="00A41424"/>
    <w:rsid w:val="00A41981"/>
    <w:rsid w:val="00A440F1"/>
    <w:rsid w:val="00A45643"/>
    <w:rsid w:val="00A45D3F"/>
    <w:rsid w:val="00A529D7"/>
    <w:rsid w:val="00A5336D"/>
    <w:rsid w:val="00A54CA9"/>
    <w:rsid w:val="00A56135"/>
    <w:rsid w:val="00A57A80"/>
    <w:rsid w:val="00A62B5D"/>
    <w:rsid w:val="00A6406D"/>
    <w:rsid w:val="00A64E68"/>
    <w:rsid w:val="00A67478"/>
    <w:rsid w:val="00A72B37"/>
    <w:rsid w:val="00A72F74"/>
    <w:rsid w:val="00A7386A"/>
    <w:rsid w:val="00A74F0D"/>
    <w:rsid w:val="00A75C90"/>
    <w:rsid w:val="00A8242B"/>
    <w:rsid w:val="00A82561"/>
    <w:rsid w:val="00A829F4"/>
    <w:rsid w:val="00A82EDE"/>
    <w:rsid w:val="00A84F19"/>
    <w:rsid w:val="00A871C3"/>
    <w:rsid w:val="00A913CF"/>
    <w:rsid w:val="00A925ED"/>
    <w:rsid w:val="00AA05E6"/>
    <w:rsid w:val="00AA1CD0"/>
    <w:rsid w:val="00AA60ED"/>
    <w:rsid w:val="00AA6FBD"/>
    <w:rsid w:val="00AA7AE5"/>
    <w:rsid w:val="00AA7C03"/>
    <w:rsid w:val="00AB18C6"/>
    <w:rsid w:val="00AB1ED8"/>
    <w:rsid w:val="00AB246F"/>
    <w:rsid w:val="00AB45F6"/>
    <w:rsid w:val="00AB4B83"/>
    <w:rsid w:val="00AC02C4"/>
    <w:rsid w:val="00AC312A"/>
    <w:rsid w:val="00AC5064"/>
    <w:rsid w:val="00AC5618"/>
    <w:rsid w:val="00AC59FB"/>
    <w:rsid w:val="00AC6410"/>
    <w:rsid w:val="00AC7436"/>
    <w:rsid w:val="00AC7FB5"/>
    <w:rsid w:val="00AD5C00"/>
    <w:rsid w:val="00AD6C15"/>
    <w:rsid w:val="00AD7260"/>
    <w:rsid w:val="00AE69CB"/>
    <w:rsid w:val="00AE78D1"/>
    <w:rsid w:val="00AF1DE2"/>
    <w:rsid w:val="00AF6F26"/>
    <w:rsid w:val="00AF6FF2"/>
    <w:rsid w:val="00AF7DB4"/>
    <w:rsid w:val="00B025CD"/>
    <w:rsid w:val="00B0511D"/>
    <w:rsid w:val="00B05299"/>
    <w:rsid w:val="00B06F8C"/>
    <w:rsid w:val="00B07224"/>
    <w:rsid w:val="00B073CE"/>
    <w:rsid w:val="00B10E1A"/>
    <w:rsid w:val="00B13ABB"/>
    <w:rsid w:val="00B13C86"/>
    <w:rsid w:val="00B14226"/>
    <w:rsid w:val="00B15193"/>
    <w:rsid w:val="00B16825"/>
    <w:rsid w:val="00B217EC"/>
    <w:rsid w:val="00B22652"/>
    <w:rsid w:val="00B2386E"/>
    <w:rsid w:val="00B24A42"/>
    <w:rsid w:val="00B24D70"/>
    <w:rsid w:val="00B26DDC"/>
    <w:rsid w:val="00B27550"/>
    <w:rsid w:val="00B30DCB"/>
    <w:rsid w:val="00B34410"/>
    <w:rsid w:val="00B36BF7"/>
    <w:rsid w:val="00B36D5D"/>
    <w:rsid w:val="00B403EA"/>
    <w:rsid w:val="00B4411A"/>
    <w:rsid w:val="00B450B8"/>
    <w:rsid w:val="00B45939"/>
    <w:rsid w:val="00B51937"/>
    <w:rsid w:val="00B551E4"/>
    <w:rsid w:val="00B57DC8"/>
    <w:rsid w:val="00B6161A"/>
    <w:rsid w:val="00B61A11"/>
    <w:rsid w:val="00B63003"/>
    <w:rsid w:val="00B63D25"/>
    <w:rsid w:val="00B65898"/>
    <w:rsid w:val="00B65BA7"/>
    <w:rsid w:val="00B712E8"/>
    <w:rsid w:val="00B71459"/>
    <w:rsid w:val="00B71F51"/>
    <w:rsid w:val="00B721F9"/>
    <w:rsid w:val="00B734AA"/>
    <w:rsid w:val="00B7422C"/>
    <w:rsid w:val="00B75D78"/>
    <w:rsid w:val="00B75EB0"/>
    <w:rsid w:val="00B802D0"/>
    <w:rsid w:val="00B8091D"/>
    <w:rsid w:val="00B80CE5"/>
    <w:rsid w:val="00B81160"/>
    <w:rsid w:val="00B81D9F"/>
    <w:rsid w:val="00B85D40"/>
    <w:rsid w:val="00B86784"/>
    <w:rsid w:val="00B91C73"/>
    <w:rsid w:val="00B9290A"/>
    <w:rsid w:val="00B940A9"/>
    <w:rsid w:val="00BA2A20"/>
    <w:rsid w:val="00BA59CE"/>
    <w:rsid w:val="00BB2E9F"/>
    <w:rsid w:val="00BB3B0F"/>
    <w:rsid w:val="00BB712E"/>
    <w:rsid w:val="00BC0189"/>
    <w:rsid w:val="00BC020F"/>
    <w:rsid w:val="00BC0B51"/>
    <w:rsid w:val="00BC18B8"/>
    <w:rsid w:val="00BC3C26"/>
    <w:rsid w:val="00BC4A86"/>
    <w:rsid w:val="00BC61EA"/>
    <w:rsid w:val="00BC7634"/>
    <w:rsid w:val="00BD24D3"/>
    <w:rsid w:val="00BD26B2"/>
    <w:rsid w:val="00BD2CE0"/>
    <w:rsid w:val="00BD3F3A"/>
    <w:rsid w:val="00BE1196"/>
    <w:rsid w:val="00BE3B0E"/>
    <w:rsid w:val="00BE4506"/>
    <w:rsid w:val="00BE5B0E"/>
    <w:rsid w:val="00BE6A1A"/>
    <w:rsid w:val="00BE7E8E"/>
    <w:rsid w:val="00BF1CE5"/>
    <w:rsid w:val="00BF41AE"/>
    <w:rsid w:val="00BF4E7D"/>
    <w:rsid w:val="00BF50B0"/>
    <w:rsid w:val="00BF601E"/>
    <w:rsid w:val="00BF7699"/>
    <w:rsid w:val="00BF7B58"/>
    <w:rsid w:val="00C027CD"/>
    <w:rsid w:val="00C0332C"/>
    <w:rsid w:val="00C05C8A"/>
    <w:rsid w:val="00C06D3F"/>
    <w:rsid w:val="00C119A7"/>
    <w:rsid w:val="00C1270B"/>
    <w:rsid w:val="00C12E20"/>
    <w:rsid w:val="00C14A45"/>
    <w:rsid w:val="00C16004"/>
    <w:rsid w:val="00C160D1"/>
    <w:rsid w:val="00C20564"/>
    <w:rsid w:val="00C250B9"/>
    <w:rsid w:val="00C253B5"/>
    <w:rsid w:val="00C25A80"/>
    <w:rsid w:val="00C25E9A"/>
    <w:rsid w:val="00C303D1"/>
    <w:rsid w:val="00C31227"/>
    <w:rsid w:val="00C32A2B"/>
    <w:rsid w:val="00C32EF7"/>
    <w:rsid w:val="00C33E60"/>
    <w:rsid w:val="00C349A9"/>
    <w:rsid w:val="00C35645"/>
    <w:rsid w:val="00C36963"/>
    <w:rsid w:val="00C428D8"/>
    <w:rsid w:val="00C47825"/>
    <w:rsid w:val="00C5085E"/>
    <w:rsid w:val="00C5095F"/>
    <w:rsid w:val="00C50AE3"/>
    <w:rsid w:val="00C513F6"/>
    <w:rsid w:val="00C534D8"/>
    <w:rsid w:val="00C60196"/>
    <w:rsid w:val="00C6180B"/>
    <w:rsid w:val="00C64C58"/>
    <w:rsid w:val="00C65E55"/>
    <w:rsid w:val="00C67214"/>
    <w:rsid w:val="00C675DA"/>
    <w:rsid w:val="00C71154"/>
    <w:rsid w:val="00C71CB2"/>
    <w:rsid w:val="00C71CC8"/>
    <w:rsid w:val="00C73590"/>
    <w:rsid w:val="00C75F80"/>
    <w:rsid w:val="00C760B2"/>
    <w:rsid w:val="00C7691B"/>
    <w:rsid w:val="00C82865"/>
    <w:rsid w:val="00C84F5B"/>
    <w:rsid w:val="00C85A72"/>
    <w:rsid w:val="00C90343"/>
    <w:rsid w:val="00C91222"/>
    <w:rsid w:val="00C935F6"/>
    <w:rsid w:val="00CA0229"/>
    <w:rsid w:val="00CA1DED"/>
    <w:rsid w:val="00CA1FF2"/>
    <w:rsid w:val="00CA389D"/>
    <w:rsid w:val="00CA4C63"/>
    <w:rsid w:val="00CA5571"/>
    <w:rsid w:val="00CB1256"/>
    <w:rsid w:val="00CB158B"/>
    <w:rsid w:val="00CB2C12"/>
    <w:rsid w:val="00CB365A"/>
    <w:rsid w:val="00CB3DFE"/>
    <w:rsid w:val="00CB73AA"/>
    <w:rsid w:val="00CC2360"/>
    <w:rsid w:val="00CC468F"/>
    <w:rsid w:val="00CC6384"/>
    <w:rsid w:val="00CC772A"/>
    <w:rsid w:val="00CD5D7B"/>
    <w:rsid w:val="00CD64D8"/>
    <w:rsid w:val="00CD7AFC"/>
    <w:rsid w:val="00CE136D"/>
    <w:rsid w:val="00CE25F4"/>
    <w:rsid w:val="00CE3594"/>
    <w:rsid w:val="00CE4526"/>
    <w:rsid w:val="00CE55F7"/>
    <w:rsid w:val="00CE6B6F"/>
    <w:rsid w:val="00CE7D28"/>
    <w:rsid w:val="00CE7E6F"/>
    <w:rsid w:val="00CF196B"/>
    <w:rsid w:val="00CF4772"/>
    <w:rsid w:val="00CF5D52"/>
    <w:rsid w:val="00CF7C99"/>
    <w:rsid w:val="00D00D77"/>
    <w:rsid w:val="00D0256B"/>
    <w:rsid w:val="00D07A67"/>
    <w:rsid w:val="00D12688"/>
    <w:rsid w:val="00D20698"/>
    <w:rsid w:val="00D206E7"/>
    <w:rsid w:val="00D20A17"/>
    <w:rsid w:val="00D239C9"/>
    <w:rsid w:val="00D24B40"/>
    <w:rsid w:val="00D26FAF"/>
    <w:rsid w:val="00D31A67"/>
    <w:rsid w:val="00D32D26"/>
    <w:rsid w:val="00D337D8"/>
    <w:rsid w:val="00D34671"/>
    <w:rsid w:val="00D427B6"/>
    <w:rsid w:val="00D42947"/>
    <w:rsid w:val="00D470CB"/>
    <w:rsid w:val="00D50F97"/>
    <w:rsid w:val="00D55C78"/>
    <w:rsid w:val="00D5661C"/>
    <w:rsid w:val="00D6121F"/>
    <w:rsid w:val="00D640E3"/>
    <w:rsid w:val="00D66877"/>
    <w:rsid w:val="00D7130C"/>
    <w:rsid w:val="00D72458"/>
    <w:rsid w:val="00D800C1"/>
    <w:rsid w:val="00D815B2"/>
    <w:rsid w:val="00D81F15"/>
    <w:rsid w:val="00D82945"/>
    <w:rsid w:val="00D8331B"/>
    <w:rsid w:val="00D85CFC"/>
    <w:rsid w:val="00D87241"/>
    <w:rsid w:val="00D905EB"/>
    <w:rsid w:val="00D9227C"/>
    <w:rsid w:val="00D927A8"/>
    <w:rsid w:val="00D9557D"/>
    <w:rsid w:val="00DA14CF"/>
    <w:rsid w:val="00DA2D96"/>
    <w:rsid w:val="00DA5EE3"/>
    <w:rsid w:val="00DB1C11"/>
    <w:rsid w:val="00DB3601"/>
    <w:rsid w:val="00DB4219"/>
    <w:rsid w:val="00DC4AFE"/>
    <w:rsid w:val="00DC71E4"/>
    <w:rsid w:val="00DC73F0"/>
    <w:rsid w:val="00DD072B"/>
    <w:rsid w:val="00DD0CC1"/>
    <w:rsid w:val="00DD1243"/>
    <w:rsid w:val="00DD2602"/>
    <w:rsid w:val="00DD3044"/>
    <w:rsid w:val="00DD3424"/>
    <w:rsid w:val="00DD34CF"/>
    <w:rsid w:val="00DD49C8"/>
    <w:rsid w:val="00DE16BE"/>
    <w:rsid w:val="00DE2280"/>
    <w:rsid w:val="00DE436A"/>
    <w:rsid w:val="00DE5988"/>
    <w:rsid w:val="00DF4E45"/>
    <w:rsid w:val="00DF4EDE"/>
    <w:rsid w:val="00DF607D"/>
    <w:rsid w:val="00DF70DC"/>
    <w:rsid w:val="00E00E5E"/>
    <w:rsid w:val="00E01BCA"/>
    <w:rsid w:val="00E02D04"/>
    <w:rsid w:val="00E047A3"/>
    <w:rsid w:val="00E04AEE"/>
    <w:rsid w:val="00E05D4C"/>
    <w:rsid w:val="00E06867"/>
    <w:rsid w:val="00E06C2E"/>
    <w:rsid w:val="00E10BBF"/>
    <w:rsid w:val="00E10FC6"/>
    <w:rsid w:val="00E11C5E"/>
    <w:rsid w:val="00E12521"/>
    <w:rsid w:val="00E1278B"/>
    <w:rsid w:val="00E12B76"/>
    <w:rsid w:val="00E12D14"/>
    <w:rsid w:val="00E13222"/>
    <w:rsid w:val="00E14105"/>
    <w:rsid w:val="00E1561C"/>
    <w:rsid w:val="00E203F9"/>
    <w:rsid w:val="00E2042F"/>
    <w:rsid w:val="00E23D1E"/>
    <w:rsid w:val="00E24F56"/>
    <w:rsid w:val="00E255AA"/>
    <w:rsid w:val="00E2586B"/>
    <w:rsid w:val="00E258AF"/>
    <w:rsid w:val="00E26356"/>
    <w:rsid w:val="00E269E5"/>
    <w:rsid w:val="00E27F8C"/>
    <w:rsid w:val="00E306F1"/>
    <w:rsid w:val="00E3173B"/>
    <w:rsid w:val="00E35A8F"/>
    <w:rsid w:val="00E40471"/>
    <w:rsid w:val="00E40834"/>
    <w:rsid w:val="00E408D6"/>
    <w:rsid w:val="00E421F5"/>
    <w:rsid w:val="00E4223F"/>
    <w:rsid w:val="00E44ADF"/>
    <w:rsid w:val="00E456B1"/>
    <w:rsid w:val="00E47231"/>
    <w:rsid w:val="00E50487"/>
    <w:rsid w:val="00E51EA3"/>
    <w:rsid w:val="00E54F73"/>
    <w:rsid w:val="00E552F2"/>
    <w:rsid w:val="00E55774"/>
    <w:rsid w:val="00E55C6C"/>
    <w:rsid w:val="00E56B62"/>
    <w:rsid w:val="00E57188"/>
    <w:rsid w:val="00E618E1"/>
    <w:rsid w:val="00E61D47"/>
    <w:rsid w:val="00E621E2"/>
    <w:rsid w:val="00E67ED2"/>
    <w:rsid w:val="00E71B73"/>
    <w:rsid w:val="00E734E4"/>
    <w:rsid w:val="00E74BF5"/>
    <w:rsid w:val="00E755DE"/>
    <w:rsid w:val="00E75FE5"/>
    <w:rsid w:val="00E76E1A"/>
    <w:rsid w:val="00E80924"/>
    <w:rsid w:val="00E83807"/>
    <w:rsid w:val="00E91575"/>
    <w:rsid w:val="00E92041"/>
    <w:rsid w:val="00E94D96"/>
    <w:rsid w:val="00E974E1"/>
    <w:rsid w:val="00EA6876"/>
    <w:rsid w:val="00EA7F56"/>
    <w:rsid w:val="00EB2CF3"/>
    <w:rsid w:val="00EB5FB1"/>
    <w:rsid w:val="00EB668F"/>
    <w:rsid w:val="00EB6FCC"/>
    <w:rsid w:val="00EC13E3"/>
    <w:rsid w:val="00EC3063"/>
    <w:rsid w:val="00EC5A17"/>
    <w:rsid w:val="00EC5FE2"/>
    <w:rsid w:val="00ED45D1"/>
    <w:rsid w:val="00ED622E"/>
    <w:rsid w:val="00ED6E90"/>
    <w:rsid w:val="00EE19AA"/>
    <w:rsid w:val="00EE6BD5"/>
    <w:rsid w:val="00EE7D2B"/>
    <w:rsid w:val="00EE7E22"/>
    <w:rsid w:val="00EF1D09"/>
    <w:rsid w:val="00EF2AF7"/>
    <w:rsid w:val="00EF3629"/>
    <w:rsid w:val="00EF51E9"/>
    <w:rsid w:val="00EF5344"/>
    <w:rsid w:val="00EF6910"/>
    <w:rsid w:val="00EF78F0"/>
    <w:rsid w:val="00F001DB"/>
    <w:rsid w:val="00F00B0A"/>
    <w:rsid w:val="00F0289C"/>
    <w:rsid w:val="00F05A37"/>
    <w:rsid w:val="00F0667A"/>
    <w:rsid w:val="00F070C8"/>
    <w:rsid w:val="00F10E75"/>
    <w:rsid w:val="00F139A7"/>
    <w:rsid w:val="00F16B53"/>
    <w:rsid w:val="00F17CF6"/>
    <w:rsid w:val="00F22AAA"/>
    <w:rsid w:val="00F23824"/>
    <w:rsid w:val="00F2453F"/>
    <w:rsid w:val="00F25C84"/>
    <w:rsid w:val="00F32196"/>
    <w:rsid w:val="00F36BC3"/>
    <w:rsid w:val="00F431E2"/>
    <w:rsid w:val="00F4583C"/>
    <w:rsid w:val="00F50A37"/>
    <w:rsid w:val="00F51511"/>
    <w:rsid w:val="00F518F9"/>
    <w:rsid w:val="00F52517"/>
    <w:rsid w:val="00F5370B"/>
    <w:rsid w:val="00F56ACB"/>
    <w:rsid w:val="00F57E7A"/>
    <w:rsid w:val="00F6265E"/>
    <w:rsid w:val="00F63170"/>
    <w:rsid w:val="00F632E2"/>
    <w:rsid w:val="00F642A3"/>
    <w:rsid w:val="00F65DEC"/>
    <w:rsid w:val="00F67B75"/>
    <w:rsid w:val="00F71640"/>
    <w:rsid w:val="00F717C3"/>
    <w:rsid w:val="00F71860"/>
    <w:rsid w:val="00F723EC"/>
    <w:rsid w:val="00F75074"/>
    <w:rsid w:val="00F753DF"/>
    <w:rsid w:val="00F779C7"/>
    <w:rsid w:val="00F77B30"/>
    <w:rsid w:val="00F77D6C"/>
    <w:rsid w:val="00F81C84"/>
    <w:rsid w:val="00F827AA"/>
    <w:rsid w:val="00F855F4"/>
    <w:rsid w:val="00F857B2"/>
    <w:rsid w:val="00F85B03"/>
    <w:rsid w:val="00F86DA1"/>
    <w:rsid w:val="00F876BE"/>
    <w:rsid w:val="00F909FE"/>
    <w:rsid w:val="00F92058"/>
    <w:rsid w:val="00F92BC1"/>
    <w:rsid w:val="00F9304F"/>
    <w:rsid w:val="00F94B0F"/>
    <w:rsid w:val="00F957B6"/>
    <w:rsid w:val="00F9746C"/>
    <w:rsid w:val="00FA0098"/>
    <w:rsid w:val="00FA2B80"/>
    <w:rsid w:val="00FA781A"/>
    <w:rsid w:val="00FB0124"/>
    <w:rsid w:val="00FB0555"/>
    <w:rsid w:val="00FB68AB"/>
    <w:rsid w:val="00FC0323"/>
    <w:rsid w:val="00FC2F31"/>
    <w:rsid w:val="00FD08E0"/>
    <w:rsid w:val="00FD1394"/>
    <w:rsid w:val="00FD1A4F"/>
    <w:rsid w:val="00FD2327"/>
    <w:rsid w:val="00FD3505"/>
    <w:rsid w:val="00FE18BB"/>
    <w:rsid w:val="00FE18F5"/>
    <w:rsid w:val="00FE20C8"/>
    <w:rsid w:val="00FE3788"/>
    <w:rsid w:val="00FF0FD0"/>
    <w:rsid w:val="00FF1192"/>
    <w:rsid w:val="00FF37E6"/>
    <w:rsid w:val="00FF4E82"/>
    <w:rsid w:val="00FF598A"/>
    <w:rsid w:val="00FF6603"/>
    <w:rsid w:val="00FF6BE7"/>
    <w:rsid w:val="00FF7F0E"/>
    <w:rsid w:val="02245E50"/>
    <w:rsid w:val="03BC34CF"/>
    <w:rsid w:val="324F5122"/>
    <w:rsid w:val="333E7872"/>
    <w:rsid w:val="3A822364"/>
    <w:rsid w:val="49BB363F"/>
    <w:rsid w:val="4AAA2533"/>
    <w:rsid w:val="4F9277D0"/>
    <w:rsid w:val="521615E7"/>
    <w:rsid w:val="5B250C4D"/>
    <w:rsid w:val="6A101E32"/>
    <w:rsid w:val="79A2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2EA61F"/>
  <w15:chartTrackingRefBased/>
  <w15:docId w15:val="{9EFF8747-11A0-48B3-9166-507F371C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table of figures" w:uiPriority="99"/>
    <w:lsdException w:name="annotation reference" w:uiPriority="99"/>
    <w:lsdException w:name="List" w:uiPriority="99" w:unhideWhenUsed="1"/>
    <w:lsdException w:name="Title" w:qFormat="1"/>
    <w:lsdException w:name="Default Paragraph Font" w:semiHidden="1"/>
    <w:lsdException w:name="Body Text Indent" w:unhideWhenUsed="1"/>
    <w:lsdException w:name="Subtitle" w:uiPriority="11" w:qFormat="1"/>
    <w:lsdException w:name="Date" w:unhideWhenUsed="1"/>
    <w:lsdException w:name="Hyperlink" w:uiPriority="99"/>
    <w:lsdException w:name="Strong" w:qFormat="1"/>
    <w:lsdException w:name="Emphasis" w:qFormat="1"/>
    <w:lsdException w:name="Document Map" w:uiPriority="99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textAlignment w:val="baseline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9"/>
    <w:qFormat/>
    <w:pPr>
      <w:spacing w:before="360" w:line="360" w:lineRule="atLeast"/>
      <w:outlineLvl w:val="0"/>
    </w:pPr>
    <w:rPr>
      <w:rFonts w:eastAsia="黑体"/>
      <w:sz w:val="28"/>
      <w:szCs w:val="28"/>
    </w:rPr>
  </w:style>
  <w:style w:type="paragraph" w:styleId="2">
    <w:name w:val="heading 2"/>
    <w:basedOn w:val="a"/>
    <w:next w:val="a"/>
    <w:link w:val="20"/>
    <w:qFormat/>
    <w:pPr>
      <w:spacing w:before="360" w:line="360" w:lineRule="atLeast"/>
      <w:outlineLvl w:val="1"/>
    </w:pPr>
    <w:rPr>
      <w:rFonts w:ascii="Arial" w:eastAsia="黑体" w:hAnsi="Arial"/>
      <w:bCs/>
    </w:rPr>
  </w:style>
  <w:style w:type="paragraph" w:styleId="3">
    <w:name w:val="heading 3"/>
    <w:basedOn w:val="a"/>
    <w:next w:val="a"/>
    <w:link w:val="30"/>
    <w:qFormat/>
    <w:pPr>
      <w:spacing w:before="360" w:line="360" w:lineRule="atLeast"/>
      <w:outlineLvl w:val="2"/>
    </w:pPr>
    <w:rPr>
      <w:bCs/>
    </w:rPr>
  </w:style>
  <w:style w:type="paragraph" w:styleId="4">
    <w:name w:val="heading 4"/>
    <w:basedOn w:val="3"/>
    <w:next w:val="a"/>
    <w:link w:val="40"/>
    <w:uiPriority w:val="9"/>
    <w:qFormat/>
    <w:pPr>
      <w:keepNext/>
      <w:keepLines/>
      <w:widowControl w:val="0"/>
      <w:adjustRightInd/>
      <w:spacing w:before="120" w:after="120" w:line="400" w:lineRule="exact"/>
      <w:ind w:left="851"/>
      <w:textAlignment w:val="auto"/>
      <w:outlineLvl w:val="3"/>
    </w:pPr>
    <w:rPr>
      <w:b/>
      <w:sz w:val="24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widowControl w:val="0"/>
      <w:adjustRightInd/>
      <w:spacing w:beforeLines="50" w:before="280" w:afterLines="50" w:after="290" w:line="376" w:lineRule="auto"/>
      <w:ind w:firstLineChars="200" w:firstLine="200"/>
      <w:jc w:val="both"/>
      <w:textAlignment w:val="auto"/>
      <w:outlineLvl w:val="4"/>
    </w:pPr>
    <w:rPr>
      <w:rFonts w:ascii="Calibri" w:hAnsi="Calibri"/>
      <w:b/>
      <w:bCs/>
      <w:kern w:val="2"/>
      <w:sz w:val="28"/>
      <w:szCs w:val="28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eastAsia="黑体"/>
      <w:sz w:val="28"/>
      <w:szCs w:val="28"/>
    </w:rPr>
  </w:style>
  <w:style w:type="character" w:customStyle="1" w:styleId="20">
    <w:name w:val="标题 2 字符"/>
    <w:link w:val="2"/>
    <w:qFormat/>
    <w:rPr>
      <w:rFonts w:ascii="Arial" w:eastAsia="黑体" w:hAnsi="Arial"/>
      <w:bCs/>
      <w:sz w:val="21"/>
      <w:szCs w:val="21"/>
    </w:rPr>
  </w:style>
  <w:style w:type="character" w:customStyle="1" w:styleId="30">
    <w:name w:val="标题 3 字符"/>
    <w:link w:val="3"/>
    <w:rPr>
      <w:bCs/>
      <w:sz w:val="21"/>
      <w:szCs w:val="21"/>
    </w:rPr>
  </w:style>
  <w:style w:type="character" w:customStyle="1" w:styleId="40">
    <w:name w:val="标题 4 字符"/>
    <w:link w:val="4"/>
    <w:uiPriority w:val="9"/>
    <w:rPr>
      <w:b/>
      <w:bCs/>
      <w:snapToGrid/>
      <w:sz w:val="24"/>
      <w:szCs w:val="28"/>
      <w:lang w:val="en-US" w:eastAsia="zh-CN"/>
    </w:rPr>
  </w:style>
  <w:style w:type="character" w:customStyle="1" w:styleId="50">
    <w:name w:val="标题 5 字符"/>
    <w:link w:val="5"/>
    <w:uiPriority w:val="9"/>
    <w:rPr>
      <w:rFonts w:ascii="Calibri" w:hAnsi="Calibri"/>
      <w:b/>
      <w:bCs/>
      <w:kern w:val="2"/>
      <w:sz w:val="28"/>
      <w:szCs w:val="28"/>
    </w:rPr>
  </w:style>
  <w:style w:type="character" w:customStyle="1" w:styleId="70">
    <w:name w:val="标题 7 字符"/>
    <w:link w:val="7"/>
    <w:rPr>
      <w:b/>
      <w:bCs/>
      <w:sz w:val="24"/>
      <w:szCs w:val="24"/>
    </w:rPr>
  </w:style>
  <w:style w:type="paragraph" w:styleId="TOC7">
    <w:name w:val="toc 7"/>
    <w:basedOn w:val="a"/>
    <w:next w:val="a"/>
    <w:uiPriority w:val="39"/>
    <w:unhideWhenUsed/>
    <w:pPr>
      <w:widowControl w:val="0"/>
      <w:adjustRightInd/>
      <w:ind w:leftChars="1200" w:left="2520"/>
      <w:jc w:val="both"/>
      <w:textAlignment w:val="auto"/>
    </w:pPr>
    <w:rPr>
      <w:rFonts w:ascii="Calibri" w:hAnsi="Calibri"/>
      <w:kern w:val="2"/>
      <w:szCs w:val="22"/>
    </w:rPr>
  </w:style>
  <w:style w:type="paragraph" w:styleId="a3">
    <w:name w:val="caption"/>
    <w:basedOn w:val="a"/>
    <w:next w:val="a"/>
    <w:uiPriority w:val="35"/>
    <w:qFormat/>
    <w:pPr>
      <w:widowControl w:val="0"/>
      <w:adjustRightInd/>
      <w:spacing w:before="152" w:after="160" w:line="360" w:lineRule="auto"/>
      <w:jc w:val="center"/>
      <w:textAlignment w:val="auto"/>
    </w:pPr>
    <w:rPr>
      <w:kern w:val="2"/>
      <w:szCs w:val="20"/>
    </w:rPr>
  </w:style>
  <w:style w:type="paragraph" w:styleId="a4">
    <w:name w:val="Document Map"/>
    <w:basedOn w:val="a"/>
    <w:link w:val="a5"/>
    <w:uiPriority w:val="99"/>
    <w:rPr>
      <w:rFonts w:ascii="宋体"/>
      <w:sz w:val="18"/>
      <w:szCs w:val="18"/>
    </w:rPr>
  </w:style>
  <w:style w:type="character" w:customStyle="1" w:styleId="a5">
    <w:name w:val="文档结构图 字符"/>
    <w:link w:val="a4"/>
    <w:uiPriority w:val="99"/>
    <w:rPr>
      <w:rFonts w:ascii="宋体"/>
      <w:sz w:val="18"/>
      <w:szCs w:val="18"/>
    </w:rPr>
  </w:style>
  <w:style w:type="paragraph" w:styleId="a6">
    <w:name w:val="annotation text"/>
    <w:basedOn w:val="a"/>
    <w:link w:val="a7"/>
    <w:uiPriority w:val="99"/>
  </w:style>
  <w:style w:type="character" w:customStyle="1" w:styleId="a7">
    <w:name w:val="批注文字 字符"/>
    <w:link w:val="a6"/>
    <w:uiPriority w:val="99"/>
    <w:rPr>
      <w:sz w:val="21"/>
      <w:szCs w:val="21"/>
    </w:rPr>
  </w:style>
  <w:style w:type="paragraph" w:styleId="a8">
    <w:name w:val="Body Text Indent"/>
    <w:basedOn w:val="a"/>
    <w:link w:val="a9"/>
    <w:unhideWhenUsed/>
    <w:pPr>
      <w:spacing w:after="120"/>
      <w:ind w:leftChars="200" w:left="420"/>
    </w:pPr>
  </w:style>
  <w:style w:type="character" w:customStyle="1" w:styleId="a9">
    <w:name w:val="正文文本缩进 字符"/>
    <w:link w:val="a8"/>
    <w:rPr>
      <w:sz w:val="21"/>
      <w:szCs w:val="21"/>
    </w:rPr>
  </w:style>
  <w:style w:type="paragraph" w:styleId="TOC5">
    <w:name w:val="toc 5"/>
    <w:basedOn w:val="a"/>
    <w:next w:val="a"/>
    <w:uiPriority w:val="39"/>
    <w:unhideWhenUsed/>
    <w:pPr>
      <w:widowControl w:val="0"/>
      <w:adjustRightInd/>
      <w:ind w:leftChars="800" w:left="1680"/>
      <w:jc w:val="both"/>
      <w:textAlignment w:val="auto"/>
    </w:pPr>
    <w:rPr>
      <w:rFonts w:ascii="Calibri" w:hAnsi="Calibri"/>
      <w:kern w:val="2"/>
      <w:szCs w:val="22"/>
    </w:rPr>
  </w:style>
  <w:style w:type="paragraph" w:styleId="TOC3">
    <w:name w:val="toc 3"/>
    <w:basedOn w:val="a"/>
    <w:next w:val="a"/>
    <w:uiPriority w:val="39"/>
    <w:unhideWhenUsed/>
    <w:qFormat/>
    <w:pPr>
      <w:adjustRightInd/>
      <w:spacing w:after="100" w:line="276" w:lineRule="auto"/>
      <w:ind w:left="440"/>
      <w:textAlignment w:val="auto"/>
    </w:pPr>
    <w:rPr>
      <w:rFonts w:ascii="Calibri" w:hAnsi="Calibri"/>
      <w:sz w:val="22"/>
      <w:szCs w:val="22"/>
    </w:rPr>
  </w:style>
  <w:style w:type="paragraph" w:styleId="TOC8">
    <w:name w:val="toc 8"/>
    <w:basedOn w:val="a"/>
    <w:next w:val="a"/>
    <w:uiPriority w:val="39"/>
    <w:unhideWhenUsed/>
    <w:pPr>
      <w:widowControl w:val="0"/>
      <w:adjustRightInd/>
      <w:ind w:leftChars="1400" w:left="2940"/>
      <w:jc w:val="both"/>
      <w:textAlignment w:val="auto"/>
    </w:pPr>
    <w:rPr>
      <w:rFonts w:ascii="Calibri" w:hAnsi="Calibri"/>
      <w:kern w:val="2"/>
      <w:szCs w:val="22"/>
    </w:rPr>
  </w:style>
  <w:style w:type="paragraph" w:styleId="aa">
    <w:name w:val="Date"/>
    <w:basedOn w:val="a"/>
    <w:next w:val="a"/>
    <w:link w:val="ab"/>
    <w:unhideWhenUsed/>
    <w:pPr>
      <w:ind w:leftChars="2500" w:left="100"/>
    </w:pPr>
  </w:style>
  <w:style w:type="character" w:customStyle="1" w:styleId="ab">
    <w:name w:val="日期 字符"/>
    <w:link w:val="aa"/>
    <w:rPr>
      <w:sz w:val="21"/>
      <w:szCs w:val="21"/>
    </w:rPr>
  </w:style>
  <w:style w:type="paragraph" w:styleId="21">
    <w:name w:val="Body Text Indent 2"/>
    <w:basedOn w:val="a"/>
    <w:link w:val="210"/>
    <w:pPr>
      <w:adjustRightInd/>
      <w:spacing w:after="120" w:line="480" w:lineRule="auto"/>
      <w:ind w:leftChars="200" w:left="420"/>
      <w:textAlignment w:val="auto"/>
    </w:pPr>
    <w:rPr>
      <w:sz w:val="20"/>
      <w:szCs w:val="20"/>
    </w:rPr>
  </w:style>
  <w:style w:type="character" w:customStyle="1" w:styleId="210">
    <w:name w:val="正文文本缩进 2 字符1"/>
    <w:link w:val="21"/>
  </w:style>
  <w:style w:type="paragraph" w:styleId="ac">
    <w:name w:val="Balloon Text"/>
    <w:basedOn w:val="a"/>
    <w:link w:val="ad"/>
    <w:uiPriority w:val="99"/>
    <w:unhideWhenUsed/>
    <w:pPr>
      <w:widowControl w:val="0"/>
      <w:adjustRightInd/>
      <w:spacing w:beforeLines="50" w:afterLines="50"/>
      <w:ind w:firstLineChars="200" w:firstLine="200"/>
      <w:jc w:val="both"/>
      <w:textAlignment w:val="auto"/>
    </w:pPr>
    <w:rPr>
      <w:rFonts w:ascii="Calibri" w:hAnsi="Calibri"/>
      <w:kern w:val="2"/>
      <w:sz w:val="18"/>
      <w:szCs w:val="18"/>
    </w:rPr>
  </w:style>
  <w:style w:type="character" w:customStyle="1" w:styleId="ad">
    <w:name w:val="批注框文本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footer"/>
    <w:basedOn w:val="a"/>
    <w:link w:val="af"/>
    <w:uiPriority w:val="99"/>
    <w:pPr>
      <w:tabs>
        <w:tab w:val="center" w:pos="4153"/>
        <w:tab w:val="right" w:pos="8306"/>
      </w:tabs>
    </w:pPr>
    <w:rPr>
      <w:sz w:val="18"/>
    </w:rPr>
  </w:style>
  <w:style w:type="character" w:customStyle="1" w:styleId="af">
    <w:name w:val="页脚 字符"/>
    <w:link w:val="ae"/>
    <w:uiPriority w:val="99"/>
    <w:rPr>
      <w:sz w:val="18"/>
      <w:szCs w:val="21"/>
    </w:rPr>
  </w:style>
  <w:style w:type="paragraph" w:styleId="af0">
    <w:name w:val="header"/>
    <w:basedOn w:val="a"/>
    <w:link w:val="af1"/>
    <w:uiPriority w:val="9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</w:rPr>
  </w:style>
  <w:style w:type="character" w:customStyle="1" w:styleId="af1">
    <w:name w:val="页眉 字符"/>
    <w:link w:val="af0"/>
    <w:uiPriority w:val="99"/>
    <w:rPr>
      <w:sz w:val="18"/>
      <w:szCs w:val="21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unhideWhenUsed/>
    <w:pPr>
      <w:widowControl w:val="0"/>
      <w:adjustRightInd/>
      <w:ind w:leftChars="600" w:left="1260"/>
      <w:jc w:val="both"/>
      <w:textAlignment w:val="auto"/>
    </w:pPr>
    <w:rPr>
      <w:kern w:val="2"/>
      <w:szCs w:val="24"/>
    </w:rPr>
  </w:style>
  <w:style w:type="paragraph" w:styleId="af2">
    <w:name w:val="Subtitle"/>
    <w:basedOn w:val="a"/>
    <w:next w:val="a"/>
    <w:link w:val="af3"/>
    <w:uiPriority w:val="11"/>
    <w:qFormat/>
    <w:pPr>
      <w:widowControl w:val="0"/>
      <w:adjustRightInd/>
      <w:spacing w:before="240" w:after="60" w:line="312" w:lineRule="auto"/>
      <w:jc w:val="center"/>
      <w:textAlignment w:val="auto"/>
      <w:outlineLvl w:val="1"/>
    </w:pPr>
    <w:rPr>
      <w:rFonts w:ascii="等线" w:eastAsia="等线" w:hAnsi="等线"/>
      <w:b/>
      <w:bCs/>
      <w:kern w:val="28"/>
      <w:sz w:val="32"/>
      <w:szCs w:val="32"/>
    </w:rPr>
  </w:style>
  <w:style w:type="character" w:customStyle="1" w:styleId="af3">
    <w:name w:val="副标题 字符"/>
    <w:link w:val="af2"/>
    <w:uiPriority w:val="11"/>
    <w:rPr>
      <w:rFonts w:ascii="等线" w:eastAsia="等线" w:hAnsi="等线"/>
      <w:b/>
      <w:bCs/>
      <w:kern w:val="28"/>
      <w:sz w:val="32"/>
      <w:szCs w:val="32"/>
    </w:rPr>
  </w:style>
  <w:style w:type="paragraph" w:styleId="af4">
    <w:name w:val="List"/>
    <w:basedOn w:val="a"/>
    <w:uiPriority w:val="99"/>
    <w:unhideWhenUsed/>
    <w:pPr>
      <w:widowControl w:val="0"/>
      <w:adjustRightInd/>
      <w:ind w:left="200" w:hangingChars="200" w:hanging="200"/>
      <w:contextualSpacing/>
      <w:jc w:val="both"/>
      <w:textAlignment w:val="auto"/>
    </w:pPr>
    <w:rPr>
      <w:kern w:val="2"/>
      <w:szCs w:val="24"/>
    </w:rPr>
  </w:style>
  <w:style w:type="paragraph" w:styleId="TOC6">
    <w:name w:val="toc 6"/>
    <w:basedOn w:val="a"/>
    <w:next w:val="a"/>
    <w:uiPriority w:val="39"/>
    <w:unhideWhenUsed/>
    <w:pPr>
      <w:widowControl w:val="0"/>
      <w:adjustRightInd/>
      <w:ind w:leftChars="1000" w:left="2100"/>
      <w:jc w:val="both"/>
      <w:textAlignment w:val="auto"/>
    </w:pPr>
    <w:rPr>
      <w:rFonts w:ascii="Calibri" w:hAnsi="Calibri"/>
      <w:kern w:val="2"/>
      <w:szCs w:val="22"/>
    </w:rPr>
  </w:style>
  <w:style w:type="paragraph" w:styleId="af5">
    <w:name w:val="table of figures"/>
    <w:basedOn w:val="a"/>
    <w:next w:val="a"/>
    <w:uiPriority w:val="99"/>
  </w:style>
  <w:style w:type="paragraph" w:styleId="TOC2">
    <w:name w:val="toc 2"/>
    <w:basedOn w:val="a"/>
    <w:next w:val="a"/>
    <w:uiPriority w:val="39"/>
    <w:unhideWhenUsed/>
    <w:qFormat/>
    <w:pPr>
      <w:adjustRightInd/>
      <w:spacing w:after="100" w:line="276" w:lineRule="auto"/>
      <w:ind w:left="220"/>
      <w:textAlignment w:val="auto"/>
    </w:pPr>
    <w:rPr>
      <w:rFonts w:ascii="Calibri" w:hAnsi="Calibri"/>
      <w:sz w:val="22"/>
      <w:szCs w:val="22"/>
    </w:rPr>
  </w:style>
  <w:style w:type="paragraph" w:styleId="TOC9">
    <w:name w:val="toc 9"/>
    <w:basedOn w:val="a"/>
    <w:next w:val="a"/>
    <w:uiPriority w:val="39"/>
    <w:unhideWhenUsed/>
    <w:pPr>
      <w:widowControl w:val="0"/>
      <w:adjustRightInd/>
      <w:ind w:leftChars="1600" w:left="3360"/>
      <w:jc w:val="both"/>
      <w:textAlignment w:val="auto"/>
    </w:pPr>
    <w:rPr>
      <w:rFonts w:ascii="Calibri" w:hAnsi="Calibri"/>
      <w:kern w:val="2"/>
      <w:szCs w:val="22"/>
    </w:rPr>
  </w:style>
  <w:style w:type="paragraph" w:styleId="af6">
    <w:name w:val="Normal (Web)"/>
    <w:basedOn w:val="a"/>
    <w:link w:val="af7"/>
    <w:uiPriority w:val="99"/>
    <w:pPr>
      <w:adjustRightInd/>
      <w:spacing w:before="100" w:beforeAutospacing="1" w:after="100" w:afterAutospacing="1" w:line="360" w:lineRule="auto"/>
      <w:textAlignment w:val="auto"/>
    </w:pPr>
    <w:rPr>
      <w:sz w:val="24"/>
      <w:szCs w:val="24"/>
      <w:lang w:eastAsia="en-US"/>
    </w:rPr>
  </w:style>
  <w:style w:type="character" w:customStyle="1" w:styleId="af7">
    <w:name w:val="普通(网站) 字符"/>
    <w:link w:val="af6"/>
    <w:uiPriority w:val="99"/>
    <w:rPr>
      <w:sz w:val="24"/>
      <w:szCs w:val="24"/>
      <w:lang w:eastAsia="en-US"/>
    </w:rPr>
  </w:style>
  <w:style w:type="paragraph" w:styleId="af8">
    <w:name w:val="Title"/>
    <w:basedOn w:val="a"/>
    <w:next w:val="a"/>
    <w:link w:val="af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9">
    <w:name w:val="标题 字符"/>
    <w:link w:val="af8"/>
    <w:rPr>
      <w:rFonts w:ascii="Cambria" w:hAnsi="Cambria" w:cs="Times New Roman"/>
      <w:b/>
      <w:bCs/>
      <w:sz w:val="32"/>
      <w:szCs w:val="32"/>
    </w:rPr>
  </w:style>
  <w:style w:type="paragraph" w:styleId="afa">
    <w:name w:val="annotation subject"/>
    <w:basedOn w:val="a6"/>
    <w:next w:val="a6"/>
    <w:link w:val="afb"/>
    <w:uiPriority w:val="99"/>
    <w:rPr>
      <w:b/>
      <w:bCs/>
    </w:rPr>
  </w:style>
  <w:style w:type="character" w:customStyle="1" w:styleId="afb">
    <w:name w:val="批注主题 字符"/>
    <w:link w:val="afa"/>
    <w:uiPriority w:val="99"/>
    <w:rPr>
      <w:b/>
      <w:bCs/>
      <w:sz w:val="21"/>
      <w:szCs w:val="21"/>
    </w:rPr>
  </w:style>
  <w:style w:type="table" w:styleId="afc">
    <w:name w:val="Table Grid"/>
    <w:basedOn w:val="a1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5">
    <w:name w:val="Light Shading Accent 5"/>
    <w:basedOn w:val="a1"/>
    <w:uiPriority w:val="60"/>
    <w:rPr>
      <w:rFonts w:ascii="Calibri" w:hAnsi="Calibri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-3">
    <w:name w:val="Light List Accent 3"/>
    <w:basedOn w:val="a1"/>
    <w:uiPriority w:val="61"/>
    <w:rPr>
      <w:rFonts w:ascii="Calibri" w:hAnsi="Calibri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1-6">
    <w:name w:val="Medium Shading 1 Accent 6"/>
    <w:basedOn w:val="a1"/>
    <w:uiPriority w:val="63"/>
    <w:rPr>
      <w:rFonts w:ascii="Calibri" w:hAnsi="Calibri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5">
    <w:name w:val="Medium Shading 2 Accent 5"/>
    <w:basedOn w:val="a1"/>
    <w:uiPriority w:val="64"/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1"/>
    <w:uiPriority w:val="64"/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d">
    <w:name w:val="page number"/>
  </w:style>
  <w:style w:type="character" w:styleId="afe">
    <w:name w:val="Hyperlink"/>
    <w:uiPriority w:val="99"/>
    <w:rPr>
      <w:color w:val="0000FF"/>
      <w:u w:val="single"/>
    </w:rPr>
  </w:style>
  <w:style w:type="character" w:styleId="aff">
    <w:name w:val="annotation reference"/>
    <w:uiPriority w:val="99"/>
    <w:rPr>
      <w:sz w:val="21"/>
      <w:szCs w:val="21"/>
    </w:rPr>
  </w:style>
  <w:style w:type="character" w:customStyle="1" w:styleId="ExpressBodyFirstParagraphChar">
    <w:name w:val="Express Body First Paragraph Char"/>
    <w:link w:val="ExpressBodyFirstParagraph"/>
    <w:rPr>
      <w:rFonts w:eastAsia="宋体" w:cs="Times New Roman"/>
      <w:color w:val="000000"/>
      <w:szCs w:val="22"/>
      <w:lang w:eastAsia="en-US"/>
    </w:rPr>
  </w:style>
  <w:style w:type="paragraph" w:customStyle="1" w:styleId="ExpressBodyFirstParagraph">
    <w:name w:val="Express Body First Paragraph"/>
    <w:basedOn w:val="a"/>
    <w:link w:val="ExpressBodyFirstParagraphChar"/>
    <w:qFormat/>
    <w:pPr>
      <w:adjustRightInd/>
      <w:spacing w:before="120"/>
      <w:jc w:val="both"/>
      <w:textAlignment w:val="auto"/>
    </w:pPr>
    <w:rPr>
      <w:color w:val="000000"/>
      <w:sz w:val="20"/>
      <w:szCs w:val="22"/>
      <w:lang w:eastAsia="en-US"/>
    </w:rPr>
  </w:style>
  <w:style w:type="character" w:customStyle="1" w:styleId="03GF">
    <w:name w:val="03.GF报告正文 字符"/>
    <w:link w:val="03GF0"/>
    <w:qFormat/>
    <w:rPr>
      <w:rFonts w:ascii="宋体"/>
      <w:sz w:val="21"/>
      <w:szCs w:val="21"/>
    </w:rPr>
  </w:style>
  <w:style w:type="paragraph" w:customStyle="1" w:styleId="03GF0">
    <w:name w:val="03.GF报告正文"/>
    <w:basedOn w:val="a"/>
    <w:link w:val="03GF"/>
    <w:qFormat/>
    <w:pPr>
      <w:adjustRightInd/>
      <w:spacing w:line="360" w:lineRule="atLeast"/>
      <w:ind w:firstLine="431"/>
      <w:jc w:val="both"/>
      <w:textAlignment w:val="auto"/>
    </w:pPr>
    <w:rPr>
      <w:rFonts w:ascii="宋体"/>
    </w:rPr>
  </w:style>
  <w:style w:type="character" w:customStyle="1" w:styleId="MTDisplayEquation">
    <w:name w:val="MTDisplayEquation 字符"/>
    <w:rPr>
      <w:rFonts w:ascii="Times New Roman" w:hAnsi="Times New Roman"/>
    </w:rPr>
  </w:style>
  <w:style w:type="character" w:customStyle="1" w:styleId="snippet">
    <w:name w:val="snippet"/>
    <w:rPr>
      <w:color w:val="E37222"/>
    </w:rPr>
  </w:style>
  <w:style w:type="character" w:customStyle="1" w:styleId="MTEquationSection">
    <w:name w:val="MTEquationSection"/>
    <w:rPr>
      <w:vanish/>
      <w:color w:val="FF0000"/>
    </w:rPr>
  </w:style>
  <w:style w:type="character" w:customStyle="1" w:styleId="aff0">
    <w:name w:val="样式 (中文) 黑体 四号 左"/>
    <w:rPr>
      <w:rFonts w:eastAsia="黑体"/>
      <w:kern w:val="0"/>
      <w:sz w:val="28"/>
      <w:szCs w:val="28"/>
    </w:rPr>
  </w:style>
  <w:style w:type="character" w:customStyle="1" w:styleId="22">
    <w:name w:val="正文文本缩进 2 字符"/>
    <w:semiHidden/>
    <w:rPr>
      <w:sz w:val="21"/>
      <w:szCs w:val="21"/>
    </w:rPr>
  </w:style>
  <w:style w:type="character" w:customStyle="1" w:styleId="MTDisplayEquationChar">
    <w:name w:val="MTDisplayEquation Char"/>
    <w:link w:val="MTDisplayEquation0"/>
    <w:rPr>
      <w:color w:val="000000"/>
      <w:sz w:val="24"/>
      <w:szCs w:val="24"/>
      <w:shd w:val="clear" w:color="auto" w:fill="FFFFFF"/>
      <w:lang w:eastAsia="en-US"/>
    </w:rPr>
  </w:style>
  <w:style w:type="paragraph" w:customStyle="1" w:styleId="MTDisplayEquation0">
    <w:name w:val="MTDisplayEquation"/>
    <w:basedOn w:val="af6"/>
    <w:next w:val="a"/>
    <w:link w:val="MTDisplayEquationChar"/>
    <w:pPr>
      <w:shd w:val="clear" w:color="auto" w:fill="FFFFFF"/>
      <w:tabs>
        <w:tab w:val="center" w:pos="5040"/>
        <w:tab w:val="right" w:pos="10080"/>
      </w:tabs>
      <w:spacing w:before="0" w:beforeAutospacing="0" w:after="120" w:afterAutospacing="0" w:line="480" w:lineRule="auto"/>
      <w:jc w:val="center"/>
    </w:pPr>
    <w:rPr>
      <w:color w:val="000000"/>
    </w:rPr>
  </w:style>
  <w:style w:type="paragraph" w:customStyle="1" w:styleId="15GF">
    <w:name w:val="15.GF报告附录一级标题"/>
    <w:basedOn w:val="a"/>
    <w:pPr>
      <w:spacing w:before="360" w:after="60" w:line="320" w:lineRule="atLeast"/>
      <w:outlineLvl w:val="0"/>
    </w:pPr>
    <w:rPr>
      <w:rFonts w:ascii="黑体" w:eastAsia="黑体" w:hAnsi="Arial" w:cs="Arial"/>
      <w:bCs/>
    </w:rPr>
  </w:style>
  <w:style w:type="paragraph" w:customStyle="1" w:styleId="20GF">
    <w:name w:val="20.GF报告摸版使用说明"/>
    <w:basedOn w:val="a"/>
    <w:pPr>
      <w:ind w:firstLineChars="200" w:firstLine="200"/>
    </w:pPr>
    <w:rPr>
      <w:rFonts w:ascii="方正舒体" w:eastAsia="楷体_GB2312"/>
    </w:rPr>
  </w:style>
  <w:style w:type="paragraph" w:customStyle="1" w:styleId="08GF">
    <w:name w:val="08.GF报告参考文献"/>
    <w:basedOn w:val="a"/>
    <w:pPr>
      <w:spacing w:before="360" w:after="240" w:line="360" w:lineRule="atLeast"/>
      <w:jc w:val="center"/>
      <w:outlineLvl w:val="0"/>
    </w:pPr>
    <w:rPr>
      <w:rFonts w:ascii="黑体" w:eastAsia="黑体" w:hAnsi="Arial" w:cs="Arial"/>
      <w:bCs/>
      <w:spacing w:val="160"/>
      <w:szCs w:val="32"/>
    </w:rPr>
  </w:style>
  <w:style w:type="paragraph" w:customStyle="1" w:styleId="ExpressEquation">
    <w:name w:val="Express Equation"/>
    <w:basedOn w:val="ExpressBodySubsequentParagraph"/>
    <w:next w:val="ExpressBodySubsequentParagraph"/>
    <w:qFormat/>
    <w:pPr>
      <w:tabs>
        <w:tab w:val="center" w:pos="4320"/>
        <w:tab w:val="right" w:pos="7560"/>
      </w:tabs>
      <w:spacing w:before="120"/>
      <w:ind w:firstLine="0"/>
      <w:jc w:val="left"/>
    </w:pPr>
  </w:style>
  <w:style w:type="paragraph" w:customStyle="1" w:styleId="ExpressBodySubsequentParagraph">
    <w:name w:val="Express Body Subsequent Paragraph"/>
    <w:basedOn w:val="ExpressBodyFirstParagraph"/>
    <w:qFormat/>
    <w:pPr>
      <w:spacing w:before="0"/>
      <w:ind w:firstLine="288"/>
    </w:pPr>
  </w:style>
  <w:style w:type="paragraph" w:customStyle="1" w:styleId="WPSOffice1">
    <w:name w:val="WPSOffice手动目录 1"/>
  </w:style>
  <w:style w:type="paragraph" w:customStyle="1" w:styleId="01GF">
    <w:name w:val="01.GF报告一级标题"/>
    <w:basedOn w:val="a"/>
    <w:qFormat/>
    <w:pPr>
      <w:spacing w:before="360" w:line="360" w:lineRule="atLeast"/>
      <w:outlineLvl w:val="0"/>
    </w:pPr>
    <w:rPr>
      <w:rFonts w:ascii="黑体" w:eastAsia="黑体" w:hAnsi="Arial" w:cs="Arial"/>
      <w:bCs/>
      <w:sz w:val="28"/>
      <w:szCs w:val="28"/>
    </w:rPr>
  </w:style>
  <w:style w:type="paragraph" w:customStyle="1" w:styleId="10GF">
    <w:name w:val="10.GF报告总篇目"/>
    <w:basedOn w:val="a"/>
    <w:pPr>
      <w:spacing w:before="360" w:after="360" w:line="360" w:lineRule="atLeast"/>
      <w:jc w:val="center"/>
      <w:outlineLvl w:val="0"/>
    </w:pPr>
    <w:rPr>
      <w:rFonts w:ascii="Arial" w:eastAsia="黑体" w:hAnsi="Arial" w:cs="Arial"/>
      <w:bCs/>
      <w:spacing w:val="160"/>
      <w:sz w:val="28"/>
      <w:szCs w:val="28"/>
    </w:rPr>
  </w:style>
  <w:style w:type="paragraph" w:customStyle="1" w:styleId="06GF">
    <w:name w:val="06.GF报告图序、图题"/>
    <w:basedOn w:val="af5"/>
    <w:qFormat/>
    <w:pPr>
      <w:spacing w:before="240" w:after="240" w:line="360" w:lineRule="auto"/>
      <w:jc w:val="center"/>
    </w:pPr>
    <w:rPr>
      <w:rFonts w:eastAsia="黑体"/>
    </w:rPr>
  </w:style>
  <w:style w:type="paragraph" w:customStyle="1" w:styleId="05GF">
    <w:name w:val="05.GF报告表文"/>
    <w:basedOn w:val="a"/>
    <w:pPr>
      <w:jc w:val="center"/>
    </w:pPr>
    <w:rPr>
      <w:sz w:val="18"/>
    </w:rPr>
  </w:style>
  <w:style w:type="paragraph" w:customStyle="1" w:styleId="14GF">
    <w:name w:val="14.GF报告附录序号及标题"/>
    <w:basedOn w:val="a"/>
    <w:pPr>
      <w:spacing w:before="360" w:after="360" w:line="360" w:lineRule="atLeast"/>
      <w:jc w:val="center"/>
      <w:outlineLvl w:val="0"/>
    </w:pPr>
    <w:rPr>
      <w:rFonts w:ascii="Arial" w:eastAsia="黑体" w:hAnsi="Arial" w:cs="Arial"/>
      <w:bCs/>
      <w:spacing w:val="160"/>
      <w:sz w:val="28"/>
      <w:szCs w:val="28"/>
    </w:rPr>
  </w:style>
  <w:style w:type="paragraph" w:customStyle="1" w:styleId="CharCharCharChar">
    <w:name w:val="Char Char Char Char"/>
    <w:basedOn w:val="a"/>
    <w:pPr>
      <w:spacing w:afterLines="50" w:line="360" w:lineRule="auto"/>
      <w:ind w:firstLineChars="200" w:firstLine="600"/>
      <w:jc w:val="both"/>
      <w:textAlignment w:val="auto"/>
    </w:pPr>
    <w:rPr>
      <w:rFonts w:cs="宋体"/>
      <w:bCs/>
      <w:sz w:val="30"/>
      <w:szCs w:val="30"/>
    </w:rPr>
  </w:style>
  <w:style w:type="paragraph" w:customStyle="1" w:styleId="04GF">
    <w:name w:val="04.GF报告表序、表题"/>
    <w:basedOn w:val="af5"/>
    <w:qFormat/>
    <w:pPr>
      <w:spacing w:before="240" w:after="240" w:line="360" w:lineRule="exact"/>
      <w:jc w:val="center"/>
    </w:pPr>
    <w:rPr>
      <w:rFonts w:eastAsia="黑体"/>
    </w:rPr>
  </w:style>
  <w:style w:type="paragraph" w:styleId="aff1">
    <w:name w:val="List Paragraph"/>
    <w:basedOn w:val="a"/>
    <w:uiPriority w:val="34"/>
    <w:qFormat/>
    <w:pPr>
      <w:widowControl w:val="0"/>
      <w:adjustRightInd/>
      <w:ind w:firstLineChars="200" w:firstLine="420"/>
      <w:jc w:val="both"/>
      <w:textAlignment w:val="auto"/>
    </w:pPr>
    <w:rPr>
      <w:rFonts w:ascii="Calibri" w:hAnsi="Calibri"/>
      <w:kern w:val="2"/>
      <w:szCs w:val="22"/>
    </w:rPr>
  </w:style>
  <w:style w:type="paragraph" w:customStyle="1" w:styleId="ExpressSectionHeader2">
    <w:name w:val="Express Section Header 2"/>
    <w:basedOn w:val="a"/>
    <w:next w:val="ExpressBodyFirstParagraph"/>
    <w:qFormat/>
    <w:pPr>
      <w:adjustRightInd/>
      <w:spacing w:before="120"/>
      <w:textAlignment w:val="auto"/>
    </w:pPr>
    <w:rPr>
      <w:rFonts w:ascii="Arial" w:hAnsi="Arial"/>
      <w:i/>
      <w:sz w:val="20"/>
      <w:szCs w:val="22"/>
      <w:lang w:eastAsia="en-US"/>
    </w:rPr>
  </w:style>
  <w:style w:type="paragraph" w:customStyle="1" w:styleId="-">
    <w:name w:val="标题-表格"/>
    <w:basedOn w:val="a"/>
    <w:next w:val="a"/>
    <w:qFormat/>
    <w:pPr>
      <w:keepNext/>
      <w:widowControl w:val="0"/>
      <w:adjustRightInd/>
      <w:spacing w:beforeLines="100" w:after="120" w:line="360" w:lineRule="auto"/>
      <w:jc w:val="center"/>
      <w:textAlignment w:val="auto"/>
    </w:pPr>
    <w:rPr>
      <w:kern w:val="2"/>
    </w:rPr>
  </w:style>
  <w:style w:type="paragraph" w:customStyle="1" w:styleId="17GF">
    <w:name w:val="17.GF报告目次、清单和说明"/>
    <w:basedOn w:val="a"/>
    <w:pPr>
      <w:spacing w:before="360" w:after="360" w:line="320" w:lineRule="atLeast"/>
      <w:jc w:val="center"/>
    </w:pPr>
    <w:rPr>
      <w:rFonts w:ascii="黑体" w:eastAsia="黑体" w:hAnsi="黑体" w:cs="宋体"/>
      <w:sz w:val="28"/>
      <w:szCs w:val="28"/>
    </w:rPr>
  </w:style>
  <w:style w:type="paragraph" w:customStyle="1" w:styleId="-0">
    <w:name w:val="标题-图"/>
    <w:basedOn w:val="a"/>
    <w:next w:val="a"/>
    <w:qFormat/>
    <w:pPr>
      <w:widowControl w:val="0"/>
      <w:adjustRightInd/>
      <w:spacing w:before="120" w:afterLines="100" w:line="360" w:lineRule="auto"/>
      <w:jc w:val="center"/>
      <w:textAlignment w:val="auto"/>
    </w:pPr>
    <w:rPr>
      <w:kern w:val="2"/>
    </w:rPr>
  </w:style>
  <w:style w:type="paragraph" w:styleId="aff2">
    <w:name w:val="Revision"/>
    <w:uiPriority w:val="99"/>
    <w:semiHidden/>
    <w:rPr>
      <w:sz w:val="21"/>
      <w:szCs w:val="21"/>
    </w:rPr>
  </w:style>
  <w:style w:type="paragraph" w:customStyle="1" w:styleId="07GF">
    <w:name w:val="07.GF报告页末注"/>
    <w:basedOn w:val="a"/>
    <w:pPr>
      <w:spacing w:line="360" w:lineRule="atLeast"/>
    </w:pPr>
    <w:rPr>
      <w:sz w:val="18"/>
      <w:szCs w:val="18"/>
    </w:rPr>
  </w:style>
  <w:style w:type="paragraph" w:customStyle="1" w:styleId="B1">
    <w:name w:val="B1"/>
    <w:basedOn w:val="af4"/>
    <w:pPr>
      <w:widowControl/>
      <w:spacing w:after="180"/>
      <w:ind w:left="568" w:firstLineChars="0" w:hanging="284"/>
      <w:jc w:val="left"/>
    </w:pPr>
    <w:rPr>
      <w:rFonts w:eastAsia="MS Mincho"/>
      <w:kern w:val="0"/>
      <w:sz w:val="20"/>
      <w:szCs w:val="20"/>
      <w:lang w:val="en-GB" w:eastAsia="en-US"/>
    </w:rPr>
  </w:style>
  <w:style w:type="paragraph" w:styleId="TOC">
    <w:name w:val="TOC Heading"/>
    <w:basedOn w:val="1"/>
    <w:next w:val="a"/>
    <w:uiPriority w:val="39"/>
    <w:qFormat/>
    <w:pPr>
      <w:keepNext/>
      <w:keepLines/>
      <w:adjustRightInd/>
      <w:spacing w:before="480" w:line="276" w:lineRule="auto"/>
      <w:textAlignment w:val="auto"/>
      <w:outlineLvl w:val="9"/>
    </w:pPr>
    <w:rPr>
      <w:rFonts w:ascii="Cambria" w:eastAsia="宋体" w:hAnsi="Cambria"/>
      <w:b/>
      <w:bCs/>
      <w:color w:val="365F91"/>
    </w:rPr>
  </w:style>
  <w:style w:type="paragraph" w:customStyle="1" w:styleId="aff3">
    <w:name w:val="图标"/>
    <w:basedOn w:val="a"/>
    <w:qFormat/>
    <w:pPr>
      <w:widowControl w:val="0"/>
      <w:adjustRightInd/>
      <w:spacing w:beforeLines="50" w:before="156" w:afterLines="50" w:after="156" w:line="360" w:lineRule="auto"/>
      <w:ind w:left="480"/>
      <w:jc w:val="center"/>
      <w:textAlignment w:val="auto"/>
    </w:pPr>
    <w:rPr>
      <w:rFonts w:ascii="Calibri" w:hAnsi="Calibri"/>
      <w:kern w:val="2"/>
      <w:szCs w:val="22"/>
    </w:rPr>
  </w:style>
  <w:style w:type="paragraph" w:customStyle="1" w:styleId="WPSOffice2">
    <w:name w:val="WPSOffice手动目录 2"/>
    <w:pPr>
      <w:ind w:leftChars="200" w:left="200"/>
    </w:pPr>
  </w:style>
  <w:style w:type="paragraph" w:styleId="aff4">
    <w:name w:val="No Spacing"/>
    <w:uiPriority w:val="1"/>
    <w:qFormat/>
    <w:pPr>
      <w:widowControl w:val="0"/>
      <w:spacing w:line="360" w:lineRule="auto"/>
      <w:ind w:firstLineChars="200" w:firstLine="200"/>
      <w:jc w:val="center"/>
    </w:pPr>
    <w:rPr>
      <w:rFonts w:ascii="Calibri" w:hAnsi="Calibri"/>
      <w:kern w:val="2"/>
      <w:sz w:val="21"/>
      <w:szCs w:val="22"/>
    </w:rPr>
  </w:style>
  <w:style w:type="paragraph" w:customStyle="1" w:styleId="02GF">
    <w:name w:val="02.GF报告二级标题"/>
    <w:basedOn w:val="a"/>
    <w:link w:val="02GFChar"/>
    <w:qFormat/>
    <w:pPr>
      <w:spacing w:before="360" w:line="240" w:lineRule="atLeast"/>
      <w:outlineLvl w:val="0"/>
    </w:pPr>
    <w:rPr>
      <w:rFonts w:ascii="黑体" w:eastAsia="黑体" w:hAnsi="Arial" w:cs="Arial"/>
      <w:bCs/>
    </w:rPr>
  </w:style>
  <w:style w:type="character" w:customStyle="1" w:styleId="02GFChar">
    <w:name w:val="02.GF报告二级标题 Char"/>
    <w:link w:val="02GF"/>
    <w:rPr>
      <w:rFonts w:ascii="黑体" w:eastAsia="黑体" w:hAnsi="Arial" w:cs="Arial"/>
      <w:bCs/>
      <w:sz w:val="21"/>
      <w:szCs w:val="21"/>
    </w:rPr>
  </w:style>
  <w:style w:type="paragraph" w:customStyle="1" w:styleId="18GF">
    <w:name w:val="18.GF报告目次居中标题（卷篇册）"/>
    <w:basedOn w:val="a"/>
    <w:pPr>
      <w:spacing w:before="360" w:line="360" w:lineRule="atLeast"/>
      <w:jc w:val="center"/>
    </w:pPr>
    <w:rPr>
      <w:sz w:val="24"/>
      <w:szCs w:val="24"/>
    </w:rPr>
  </w:style>
  <w:style w:type="paragraph" w:customStyle="1" w:styleId="16GF">
    <w:name w:val="16.GF报告附录正文"/>
    <w:basedOn w:val="a"/>
    <w:pPr>
      <w:snapToGrid w:val="0"/>
      <w:spacing w:line="360" w:lineRule="atLeast"/>
      <w:ind w:firstLine="425"/>
      <w:jc w:val="both"/>
    </w:pPr>
  </w:style>
  <w:style w:type="paragraph" w:customStyle="1" w:styleId="09GF">
    <w:name w:val="09.GF报告参考文献正文"/>
    <w:basedOn w:val="a"/>
    <w:pPr>
      <w:spacing w:line="360" w:lineRule="atLeast"/>
      <w:jc w:val="both"/>
    </w:pPr>
    <w:rPr>
      <w:rFonts w:ascii="黑体"/>
      <w:sz w:val="18"/>
    </w:rPr>
  </w:style>
  <w:style w:type="paragraph" w:customStyle="1" w:styleId="19">
    <w:name w:val="19.正文居中标题"/>
    <w:basedOn w:val="a"/>
    <w:qFormat/>
    <w:pPr>
      <w:spacing w:before="360" w:line="320" w:lineRule="atLeast"/>
      <w:jc w:val="center"/>
    </w:pPr>
    <w:rPr>
      <w:sz w:val="30"/>
      <w:szCs w:val="30"/>
    </w:rPr>
  </w:style>
  <w:style w:type="paragraph" w:customStyle="1" w:styleId="OEBody">
    <w:name w:val="OE Body"/>
    <w:next w:val="a"/>
    <w:pPr>
      <w:spacing w:before="120"/>
      <w:jc w:val="both"/>
    </w:pPr>
    <w:rPr>
      <w:lang w:eastAsia="en-US"/>
    </w:rPr>
  </w:style>
  <w:style w:type="paragraph" w:customStyle="1" w:styleId="12GF">
    <w:name w:val="12.GF报告图表注"/>
    <w:basedOn w:val="a"/>
    <w:qFormat/>
    <w:pPr>
      <w:spacing w:after="240" w:line="360" w:lineRule="atLeast"/>
    </w:pPr>
    <w:rPr>
      <w:rFonts w:ascii="宋体"/>
      <w:sz w:val="18"/>
      <w:szCs w:val="18"/>
    </w:rPr>
  </w:style>
  <w:style w:type="paragraph" w:customStyle="1" w:styleId="13GF">
    <w:name w:val="13.GF报告总篇目正文"/>
    <w:basedOn w:val="a"/>
    <w:pPr>
      <w:spacing w:line="360" w:lineRule="atLeast"/>
      <w:jc w:val="both"/>
    </w:pPr>
    <w:rPr>
      <w:rFonts w:ascii="宋体"/>
    </w:rPr>
  </w:style>
  <w:style w:type="paragraph" w:customStyle="1" w:styleId="WPSOffice3">
    <w:name w:val="WPSOffice手动目录 3"/>
    <w:pPr>
      <w:ind w:leftChars="400" w:left="400"/>
    </w:pPr>
  </w:style>
  <w:style w:type="paragraph" w:customStyle="1" w:styleId="11GF">
    <w:name w:val="11.GF报告目次、清单和说明正文"/>
    <w:basedOn w:val="a"/>
    <w:pPr>
      <w:spacing w:line="360" w:lineRule="atLeast"/>
    </w:pPr>
  </w:style>
  <w:style w:type="paragraph" w:customStyle="1" w:styleId="GF">
    <w:name w:val="GF报告正文不缩进"/>
    <w:basedOn w:val="a"/>
    <w:pPr>
      <w:adjustRightInd/>
      <w:spacing w:line="360" w:lineRule="atLeast"/>
      <w:jc w:val="both"/>
      <w:textAlignment w:val="auto"/>
    </w:pPr>
    <w:rPr>
      <w:szCs w:val="20"/>
    </w:rPr>
  </w:style>
  <w:style w:type="paragraph" w:customStyle="1" w:styleId="aff5">
    <w:name w:val="样式 小四 左"/>
    <w:basedOn w:val="a"/>
    <w:pPr>
      <w:widowControl w:val="0"/>
      <w:adjustRightInd/>
      <w:ind w:firstLineChars="200" w:firstLine="480"/>
      <w:textAlignment w:val="auto"/>
    </w:pPr>
    <w:rPr>
      <w:rFonts w:cs="宋体"/>
      <w:sz w:val="24"/>
      <w:szCs w:val="24"/>
    </w:rPr>
  </w:style>
  <w:style w:type="paragraph" w:customStyle="1" w:styleId="Char">
    <w:name w:val="Char"/>
    <w:basedOn w:val="a"/>
    <w:pPr>
      <w:snapToGrid w:val="0"/>
      <w:spacing w:after="160" w:line="240" w:lineRule="exact"/>
      <w:textAlignment w:val="auto"/>
    </w:pPr>
    <w:rPr>
      <w:kern w:val="2"/>
      <w:szCs w:val="20"/>
    </w:rPr>
  </w:style>
  <w:style w:type="paragraph" w:customStyle="1" w:styleId="1CharCharChar1Char">
    <w:name w:val="1 Char Char Char1 Char"/>
    <w:basedOn w:val="a"/>
    <w:semiHidden/>
    <w:pPr>
      <w:adjustRightInd/>
      <w:spacing w:after="160" w:line="240" w:lineRule="exact"/>
      <w:textAlignment w:val="auto"/>
    </w:pPr>
    <w:rPr>
      <w:rFonts w:ascii="Arial" w:hAnsi="Arial"/>
      <w:sz w:val="22"/>
      <w:szCs w:val="22"/>
      <w:lang w:eastAsia="en-US"/>
    </w:rPr>
  </w:style>
  <w:style w:type="paragraph" w:customStyle="1" w:styleId="ExpressFigureCaptionShort">
    <w:name w:val="Express Figure Caption Short"/>
    <w:basedOn w:val="ExpressBodyFirstParagraph"/>
    <w:next w:val="ExpressBodySubsequentParagraph"/>
    <w:qFormat/>
    <w:pPr>
      <w:spacing w:after="120"/>
      <w:ind w:left="720" w:right="720"/>
      <w:jc w:val="center"/>
    </w:pPr>
    <w:rPr>
      <w:sz w:val="16"/>
    </w:rPr>
  </w:style>
  <w:style w:type="table" w:customStyle="1" w:styleId="11">
    <w:name w:val="中等深浅列表 11"/>
    <w:basedOn w:val="a1"/>
    <w:uiPriority w:val="65"/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eastAsia="Symbol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31">
    <w:name w:val="浅色底纹3"/>
    <w:basedOn w:val="a1"/>
    <w:uiPriority w:val="60"/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customStyle="1" w:styleId="-11">
    <w:name w:val="浅色底纹 - 强调文字颜色 11"/>
    <w:basedOn w:val="a1"/>
    <w:uiPriority w:val="60"/>
    <w:rPr>
      <w:rFonts w:ascii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customStyle="1" w:styleId="23">
    <w:name w:val="浅色底纹2"/>
    <w:basedOn w:val="a1"/>
    <w:uiPriority w:val="60"/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customStyle="1" w:styleId="12">
    <w:name w:val="浅色底纹1"/>
    <w:basedOn w:val="a1"/>
    <w:uiPriority w:val="60"/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customStyle="1" w:styleId="-110">
    <w:name w:val="浅色网格 - 强调文字颜色 11"/>
    <w:basedOn w:val="a1"/>
    <w:uiPriority w:val="62"/>
    <w:rPr>
      <w:rFonts w:ascii="Calibri" w:hAnsi="Calibri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eastAsia="Symbol" w:cs="Times New Roman"/>
        <w:b/>
        <w:bCs/>
      </w:rPr>
    </w:tblStylePr>
    <w:tblStylePr w:type="lastCol">
      <w:rPr>
        <w:rFonts w:eastAsia="Symbol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13">
    <w:name w:val="浅色网格1"/>
    <w:basedOn w:val="a1"/>
    <w:uiPriority w:val="62"/>
    <w:rPr>
      <w:rFonts w:ascii="Calibri" w:hAnsi="Calibri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eastAsia="Symbol" w:cs="Times New Roman"/>
        <w:b/>
        <w:bCs/>
      </w:rPr>
    </w:tblStylePr>
    <w:tblStylePr w:type="lastCol">
      <w:rPr>
        <w:rFonts w:eastAsia="Symbo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styleId="32">
    <w:name w:val="Plain Table 3"/>
    <w:basedOn w:val="a1"/>
    <w:uiPriority w:val="43"/>
    <w:rPr>
      <w:rFonts w:ascii="等线" w:eastAsia="等线" w:hAnsi="等线"/>
      <w:kern w:val="2"/>
      <w:sz w:val="21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blPr/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blPr/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25">
    <w:name w:val="_Style 125"/>
    <w:basedOn w:val="a"/>
    <w:next w:val="aff1"/>
    <w:uiPriority w:val="34"/>
    <w:qFormat/>
    <w:pPr>
      <w:widowControl w:val="0"/>
      <w:adjustRightInd/>
      <w:ind w:firstLineChars="200" w:firstLine="420"/>
      <w:jc w:val="both"/>
      <w:textAlignment w:val="auto"/>
    </w:pPr>
    <w:rPr>
      <w:rFonts w:ascii="Calibri" w:hAnsi="Calibri"/>
      <w:kern w:val="2"/>
      <w:szCs w:val="22"/>
    </w:rPr>
  </w:style>
  <w:style w:type="paragraph" w:customStyle="1" w:styleId="Style127">
    <w:name w:val="_Style 127"/>
    <w:basedOn w:val="a"/>
    <w:next w:val="a"/>
    <w:uiPriority w:val="39"/>
    <w:qFormat/>
  </w:style>
  <w:style w:type="paragraph" w:customStyle="1" w:styleId="14">
    <w:name w:val="正文1"/>
    <w:basedOn w:val="a"/>
    <w:link w:val="15"/>
    <w:qFormat/>
    <w:pPr>
      <w:widowControl w:val="0"/>
      <w:snapToGrid w:val="0"/>
      <w:spacing w:line="500" w:lineRule="exact"/>
      <w:ind w:firstLineChars="200" w:firstLine="560"/>
      <w:jc w:val="both"/>
      <w:textAlignment w:val="auto"/>
    </w:pPr>
    <w:rPr>
      <w:rFonts w:ascii="仿宋_GB2312" w:eastAsia="仿宋_GB2312"/>
      <w:kern w:val="2"/>
      <w:sz w:val="28"/>
      <w:szCs w:val="28"/>
    </w:rPr>
  </w:style>
  <w:style w:type="character" w:customStyle="1" w:styleId="15">
    <w:name w:val="正文1 字符"/>
    <w:link w:val="14"/>
    <w:rPr>
      <w:rFonts w:ascii="仿宋_GB2312" w:eastAsia="仿宋_GB2312"/>
      <w:kern w:val="2"/>
      <w:sz w:val="28"/>
      <w:szCs w:val="28"/>
    </w:rPr>
  </w:style>
  <w:style w:type="paragraph" w:customStyle="1" w:styleId="Text">
    <w:name w:val="Text"/>
    <w:basedOn w:val="a"/>
    <w:qFormat/>
    <w:pPr>
      <w:widowControl w:val="0"/>
      <w:autoSpaceDE w:val="0"/>
      <w:autoSpaceDN w:val="0"/>
      <w:adjustRightInd/>
      <w:spacing w:line="252" w:lineRule="auto"/>
      <w:ind w:firstLine="202"/>
      <w:jc w:val="both"/>
      <w:textAlignment w:val="auto"/>
    </w:pPr>
    <w:rPr>
      <w:sz w:val="20"/>
      <w:szCs w:val="20"/>
      <w:lang w:eastAsia="en-US"/>
    </w:rPr>
  </w:style>
  <w:style w:type="paragraph" w:styleId="aff6">
    <w:name w:val="Plain Text"/>
    <w:basedOn w:val="a"/>
    <w:link w:val="aff7"/>
    <w:uiPriority w:val="99"/>
    <w:qFormat/>
    <w:rsid w:val="00FF598A"/>
    <w:pPr>
      <w:widowControl w:val="0"/>
      <w:adjustRightInd/>
      <w:jc w:val="both"/>
      <w:textAlignment w:val="auto"/>
    </w:pPr>
    <w:rPr>
      <w:rFonts w:ascii="宋体" w:hAnsi="Courier New" w:cs="宋体"/>
      <w:kern w:val="2"/>
    </w:rPr>
  </w:style>
  <w:style w:type="character" w:customStyle="1" w:styleId="aff7">
    <w:name w:val="纯文本 字符"/>
    <w:basedOn w:val="a0"/>
    <w:link w:val="aff6"/>
    <w:uiPriority w:val="99"/>
    <w:rsid w:val="00FF598A"/>
    <w:rPr>
      <w:rFonts w:ascii="宋体" w:hAnsi="Courier New" w:cs="宋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2010&#24180;GF&#25253;&#21578;&#25776;&#20889;&#27169;&#29256;2010.4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32B5E-4E86-4B3B-8528-9E5DA42EF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2010年GF报告撰写模版2010.4.dot</Template>
  <TotalTime>110</TotalTime>
  <Pages>4</Pages>
  <Words>112</Words>
  <Characters>640</Characters>
  <Application>Microsoft Office Word</Application>
  <DocSecurity>0</DocSecurity>
  <Lines>5</Lines>
  <Paragraphs>1</Paragraphs>
  <ScaleCrop>false</ScaleCrop>
  <Company>微软中国</Company>
  <LinksUpToDate>false</LinksUpToDate>
  <CharactersWithSpaces>751</CharactersWithSpaces>
  <SharedDoc>false</SharedDoc>
  <HLinks>
    <vt:vector size="36" baseType="variant"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_Toc143782897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_Toc143782896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_Toc143782895</vt:lpwstr>
      </vt:variant>
      <vt:variant>
        <vt:i4>2031666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_Toc143782894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_Toc143782893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_Toc143782892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正文模板</dc:title>
  <dc:subject/>
  <dc:creator>Lenovo User</dc:creator>
  <cp:keywords/>
  <dc:description/>
  <cp:lastModifiedBy>Ma Zhuo</cp:lastModifiedBy>
  <cp:revision>66</cp:revision>
  <cp:lastPrinted>2023-08-27T03:47:00Z</cp:lastPrinted>
  <dcterms:created xsi:type="dcterms:W3CDTF">2023-08-24T11:47:00Z</dcterms:created>
  <dcterms:modified xsi:type="dcterms:W3CDTF">2023-10-25T09:56:00Z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KSORubyTemplateID">
    <vt:lpwstr>6</vt:lpwstr>
  </property>
  <property fmtid="{D5CDD505-2E9C-101B-9397-08002B2CF9AE}" pid="4" name="ICV">
    <vt:lpwstr>B313349C9255467EAB76D6CB4058114C_13</vt:lpwstr>
  </property>
</Properties>
</file>